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65AD" w:rsidRPr="00AC4476" w:rsidRDefault="00951855" w:rsidP="00785B36">
      <w:pPr>
        <w:pStyle w:val="Heading1"/>
        <w:jc w:val="center"/>
        <w:rPr>
          <w:noProof/>
        </w:rPr>
      </w:pPr>
      <w:r w:rsidRPr="00AC4476">
        <w:rPr>
          <w:noProof/>
        </w:rPr>
        <w:t>JS Apps Exam</w:t>
      </w:r>
      <w:r>
        <w:rPr>
          <w:noProof/>
        </w:rPr>
        <w:t xml:space="preserve"> – </w:t>
      </w:r>
      <w:r w:rsidR="005B59DB">
        <w:rPr>
          <w:noProof/>
        </w:rPr>
        <w:t>Pet My Pet</w:t>
      </w:r>
      <w:r>
        <w:rPr>
          <w:noProof/>
        </w:rPr>
        <w:t xml:space="preserve"> Single Page</w:t>
      </w:r>
      <w:r w:rsidR="00F91C99" w:rsidRPr="00AC4476">
        <w:rPr>
          <w:noProof/>
        </w:rPr>
        <w:t xml:space="preserve"> </w:t>
      </w:r>
      <w:r w:rsidR="002965AD" w:rsidRPr="00AC4476">
        <w:rPr>
          <w:noProof/>
        </w:rPr>
        <w:t>Application</w:t>
      </w:r>
    </w:p>
    <w:p w:rsidR="007B6571" w:rsidRDefault="007B6571" w:rsidP="002F299B">
      <w:pPr>
        <w:rPr>
          <w:noProof/>
        </w:rPr>
      </w:pPr>
    </w:p>
    <w:p w:rsidR="007B6571" w:rsidRPr="00AC4476" w:rsidRDefault="007B6571" w:rsidP="002F299B">
      <w:pPr>
        <w:rPr>
          <w:noProof/>
        </w:rPr>
      </w:pPr>
      <w:r w:rsidRPr="00AC4476">
        <w:rPr>
          <w:noProof/>
        </w:rPr>
        <w:t xml:space="preserve">The app keeps </w:t>
      </w:r>
      <w:r w:rsidRPr="00AC4476">
        <w:rPr>
          <w:b/>
          <w:noProof/>
        </w:rPr>
        <w:t>users</w:t>
      </w:r>
      <w:r>
        <w:rPr>
          <w:noProof/>
        </w:rPr>
        <w:t xml:space="preserve"> and </w:t>
      </w:r>
      <w:r w:rsidR="005B59DB">
        <w:rPr>
          <w:b/>
          <w:noProof/>
        </w:rPr>
        <w:t>pets</w:t>
      </w:r>
      <w:r w:rsidRPr="00AC4476">
        <w:rPr>
          <w:noProof/>
        </w:rPr>
        <w:t xml:space="preserve">. Users can </w:t>
      </w:r>
      <w:r w:rsidRPr="00AC4476">
        <w:rPr>
          <w:b/>
          <w:noProof/>
        </w:rPr>
        <w:t>register</w:t>
      </w:r>
      <w:r w:rsidRPr="00AC4476">
        <w:rPr>
          <w:noProof/>
        </w:rPr>
        <w:t xml:space="preserve">, </w:t>
      </w:r>
      <w:r w:rsidRPr="00AC4476">
        <w:rPr>
          <w:b/>
          <w:noProof/>
        </w:rPr>
        <w:t>login</w:t>
      </w:r>
      <w:r w:rsidRPr="00AC4476">
        <w:rPr>
          <w:noProof/>
        </w:rPr>
        <w:t xml:space="preserve">, </w:t>
      </w:r>
      <w:r w:rsidRPr="0020373E">
        <w:rPr>
          <w:b/>
          <w:noProof/>
        </w:rPr>
        <w:t>logout</w:t>
      </w:r>
      <w:r>
        <w:rPr>
          <w:noProof/>
        </w:rPr>
        <w:t xml:space="preserve"> , view a </w:t>
      </w:r>
      <w:r w:rsidR="005B59DB">
        <w:rPr>
          <w:b/>
          <w:noProof/>
        </w:rPr>
        <w:t>dashboard</w:t>
      </w:r>
      <w:r>
        <w:rPr>
          <w:noProof/>
        </w:rPr>
        <w:t xml:space="preserve"> with all </w:t>
      </w:r>
      <w:r w:rsidR="005B59DB">
        <w:rPr>
          <w:b/>
          <w:noProof/>
        </w:rPr>
        <w:t>pets</w:t>
      </w:r>
      <w:r>
        <w:rPr>
          <w:noProof/>
        </w:rPr>
        <w:t xml:space="preserve"> sorted by </w:t>
      </w:r>
      <w:r w:rsidR="005B59DB">
        <w:rPr>
          <w:b/>
          <w:noProof/>
        </w:rPr>
        <w:t>likes</w:t>
      </w:r>
      <w:r>
        <w:rPr>
          <w:noProof/>
        </w:rPr>
        <w:t xml:space="preserve"> (a helper function will be given)</w:t>
      </w:r>
      <w:r w:rsidR="005B59DB">
        <w:rPr>
          <w:noProof/>
        </w:rPr>
        <w:t xml:space="preserve">. They will also be able to view the pets by </w:t>
      </w:r>
      <w:r w:rsidR="005B59DB" w:rsidRPr="005B59DB">
        <w:rPr>
          <w:b/>
          <w:noProof/>
        </w:rPr>
        <w:t>category</w:t>
      </w:r>
      <w:r>
        <w:rPr>
          <w:noProof/>
        </w:rPr>
        <w:t xml:space="preserve">, </w:t>
      </w:r>
      <w:r w:rsidR="005B59DB">
        <w:rPr>
          <w:b/>
          <w:noProof/>
        </w:rPr>
        <w:t>add</w:t>
      </w:r>
      <w:r>
        <w:rPr>
          <w:noProof/>
        </w:rPr>
        <w:t xml:space="preserve"> a </w:t>
      </w:r>
      <w:r w:rsidR="005B59DB">
        <w:rPr>
          <w:noProof/>
        </w:rPr>
        <w:t>new pet</w:t>
      </w:r>
      <w:r>
        <w:rPr>
          <w:noProof/>
        </w:rPr>
        <w:t xml:space="preserve">, </w:t>
      </w:r>
      <w:r w:rsidRPr="0020373E">
        <w:rPr>
          <w:b/>
          <w:noProof/>
        </w:rPr>
        <w:t>edit/delete</w:t>
      </w:r>
      <w:r>
        <w:rPr>
          <w:noProof/>
        </w:rPr>
        <w:t xml:space="preserve"> their </w:t>
      </w:r>
      <w:r w:rsidRPr="0020373E">
        <w:rPr>
          <w:b/>
          <w:noProof/>
        </w:rPr>
        <w:t>own</w:t>
      </w:r>
      <w:r>
        <w:rPr>
          <w:noProof/>
        </w:rPr>
        <w:t xml:space="preserve"> </w:t>
      </w:r>
      <w:r w:rsidR="005B59DB">
        <w:rPr>
          <w:noProof/>
        </w:rPr>
        <w:t>pets</w:t>
      </w:r>
      <w:r w:rsidR="000015B3">
        <w:rPr>
          <w:noProof/>
        </w:rPr>
        <w:t>,</w:t>
      </w:r>
      <w:r w:rsidR="005B59DB">
        <w:rPr>
          <w:noProof/>
        </w:rPr>
        <w:t xml:space="preserve"> </w:t>
      </w:r>
      <w:r w:rsidR="000015B3">
        <w:rPr>
          <w:noProof/>
        </w:rPr>
        <w:t xml:space="preserve">show </w:t>
      </w:r>
      <w:r w:rsidR="005B59DB">
        <w:rPr>
          <w:noProof/>
        </w:rPr>
        <w:t>other pets</w:t>
      </w:r>
      <w:r w:rsidR="000015B3">
        <w:rPr>
          <w:noProof/>
        </w:rPr>
        <w:t xml:space="preserve"> </w:t>
      </w:r>
      <w:r w:rsidR="000015B3" w:rsidRPr="000015B3">
        <w:rPr>
          <w:b/>
          <w:noProof/>
        </w:rPr>
        <w:t>details</w:t>
      </w:r>
      <w:r>
        <w:rPr>
          <w:noProof/>
        </w:rPr>
        <w:t xml:space="preserve"> and a </w:t>
      </w:r>
      <w:r w:rsidRPr="0020373E">
        <w:rPr>
          <w:b/>
          <w:noProof/>
        </w:rPr>
        <w:t>section</w:t>
      </w:r>
      <w:r>
        <w:rPr>
          <w:noProof/>
        </w:rPr>
        <w:t xml:space="preserve"> where they can view their </w:t>
      </w:r>
      <w:r w:rsidRPr="0020373E">
        <w:rPr>
          <w:b/>
          <w:noProof/>
        </w:rPr>
        <w:t>own</w:t>
      </w:r>
      <w:r>
        <w:rPr>
          <w:noProof/>
        </w:rPr>
        <w:t xml:space="preserve"> </w:t>
      </w:r>
      <w:r w:rsidR="005B59DB">
        <w:rPr>
          <w:b/>
          <w:noProof/>
        </w:rPr>
        <w:t>pets</w:t>
      </w:r>
      <w:r>
        <w:rPr>
          <w:noProof/>
        </w:rPr>
        <w:t>.</w:t>
      </w:r>
    </w:p>
    <w:p w:rsidR="000015B3" w:rsidRPr="00AC4476" w:rsidRDefault="000015B3" w:rsidP="00670C54">
      <w:pPr>
        <w:spacing w:before="120" w:line="240" w:lineRule="auto"/>
        <w:rPr>
          <w:noProof/>
        </w:rPr>
      </w:pPr>
    </w:p>
    <w:p w:rsidR="00F625C3" w:rsidRPr="00AC4476" w:rsidRDefault="000015B3" w:rsidP="005D7402">
      <w:pPr>
        <w:pStyle w:val="Heading3"/>
        <w:jc w:val="center"/>
        <w:rPr>
          <w:noProof/>
        </w:rPr>
      </w:pPr>
      <w:bookmarkStart w:id="0" w:name="_GoBack"/>
      <w:bookmarkEnd w:id="0"/>
      <w:r>
        <w:rPr>
          <w:noProof/>
        </w:rPr>
        <w:t>NavBar</w:t>
      </w:r>
      <w:r w:rsidR="0034653A">
        <w:rPr>
          <w:noProof/>
        </w:rPr>
        <w:t xml:space="preserve"> (5 pts)</w:t>
      </w:r>
    </w:p>
    <w:p w:rsidR="003F0355" w:rsidRPr="00AC4476" w:rsidRDefault="00F625C3" w:rsidP="00F625C3">
      <w:pPr>
        <w:rPr>
          <w:noProof/>
        </w:rPr>
      </w:pPr>
      <w:r w:rsidRPr="00AC4476">
        <w:rPr>
          <w:noProof/>
        </w:rPr>
        <w:t xml:space="preserve">Implement a </w:t>
      </w:r>
      <w:r w:rsidR="000015B3">
        <w:rPr>
          <w:b/>
          <w:noProof/>
        </w:rPr>
        <w:t>NavBar</w:t>
      </w:r>
      <w:r w:rsidRPr="00AC4476">
        <w:rPr>
          <w:noProof/>
        </w:rPr>
        <w:t xml:space="preserve"> for the </w:t>
      </w:r>
      <w:r w:rsidR="003F0355" w:rsidRPr="00AC4476">
        <w:rPr>
          <w:noProof/>
        </w:rPr>
        <w:t>app</w:t>
      </w:r>
      <w:r w:rsidR="00851A0F" w:rsidRPr="00AC4476">
        <w:rPr>
          <w:noProof/>
        </w:rPr>
        <w:t>: navigation links should correctly change the current screen (view).</w:t>
      </w:r>
    </w:p>
    <w:p w:rsidR="002440DF" w:rsidRPr="00AC4476" w:rsidRDefault="00F625C3" w:rsidP="002440DF">
      <w:pPr>
        <w:pStyle w:val="ListParagraph"/>
        <w:numPr>
          <w:ilvl w:val="0"/>
          <w:numId w:val="15"/>
        </w:numPr>
        <w:rPr>
          <w:noProof/>
        </w:rPr>
      </w:pPr>
      <w:r w:rsidRPr="00AC4476">
        <w:rPr>
          <w:noProof/>
        </w:rPr>
        <w:t xml:space="preserve">Clicking on the </w:t>
      </w:r>
      <w:r w:rsidR="00144B98" w:rsidRPr="00AC4476">
        <w:rPr>
          <w:noProof/>
        </w:rPr>
        <w:t xml:space="preserve">links in the </w:t>
      </w:r>
      <w:r w:rsidR="008A68D5">
        <w:rPr>
          <w:b/>
          <w:noProof/>
        </w:rPr>
        <w:t>NavBar</w:t>
      </w:r>
      <w:r w:rsidR="00144B98" w:rsidRPr="00AC4476">
        <w:rPr>
          <w:noProof/>
        </w:rPr>
        <w:t xml:space="preserve"> should display the view behind the link</w:t>
      </w:r>
      <w:r w:rsidR="00851A0F" w:rsidRPr="00AC4476">
        <w:rPr>
          <w:noProof/>
        </w:rPr>
        <w:t xml:space="preserve"> (views are sections in the HTML code)</w:t>
      </w:r>
      <w:r w:rsidR="00144B98" w:rsidRPr="00AC4476">
        <w:rPr>
          <w:noProof/>
        </w:rPr>
        <w:t>.</w:t>
      </w:r>
    </w:p>
    <w:p w:rsidR="003F0355" w:rsidRDefault="003F0355" w:rsidP="00645F6F">
      <w:pPr>
        <w:pStyle w:val="ListParagraph"/>
        <w:numPr>
          <w:ilvl w:val="0"/>
          <w:numId w:val="15"/>
        </w:numPr>
        <w:rPr>
          <w:noProof/>
        </w:rPr>
      </w:pPr>
      <w:r w:rsidRPr="00AC4476">
        <w:rPr>
          <w:noProof/>
        </w:rPr>
        <w:t xml:space="preserve">Your application may </w:t>
      </w:r>
      <w:r w:rsidRPr="00AC4476">
        <w:rPr>
          <w:b/>
          <w:noProof/>
        </w:rPr>
        <w:t>hide</w:t>
      </w:r>
      <w:r w:rsidRPr="00AC4476">
        <w:rPr>
          <w:noProof/>
        </w:rPr>
        <w:t xml:space="preserve"> by CSS (display: none) or </w:t>
      </w:r>
      <w:r w:rsidRPr="00AC4476">
        <w:rPr>
          <w:b/>
          <w:noProof/>
        </w:rPr>
        <w:t>delete</w:t>
      </w:r>
      <w:r w:rsidRPr="00AC4476">
        <w:rPr>
          <w:noProof/>
        </w:rPr>
        <w:t xml:space="preserve"> from the DOM all unneeded elements or just display the views it needs to display.</w:t>
      </w:r>
    </w:p>
    <w:p w:rsidR="00B34AAA" w:rsidRDefault="0060680F" w:rsidP="00645F6F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  <w:lang w:val="bg-BG"/>
        </w:rPr>
        <w:t>The given „</w:t>
      </w:r>
      <w:r w:rsidR="00B34AAA">
        <w:rPr>
          <w:b/>
          <w:noProof/>
        </w:rPr>
        <w:t>Dashboard,</w:t>
      </w:r>
      <w:r w:rsidR="006D2DB5">
        <w:rPr>
          <w:noProof/>
        </w:rPr>
        <w:t xml:space="preserve"> </w:t>
      </w:r>
      <w:r w:rsidR="008A68D5">
        <w:rPr>
          <w:b/>
          <w:noProof/>
        </w:rPr>
        <w:t xml:space="preserve">My </w:t>
      </w:r>
      <w:r w:rsidR="00B34AAA">
        <w:rPr>
          <w:b/>
          <w:noProof/>
        </w:rPr>
        <w:t>Pets</w:t>
      </w:r>
      <w:r w:rsidR="008A68D5">
        <w:rPr>
          <w:b/>
          <w:noProof/>
        </w:rPr>
        <w:t xml:space="preserve">, </w:t>
      </w:r>
      <w:r w:rsidR="00B34AAA">
        <w:rPr>
          <w:b/>
          <w:noProof/>
        </w:rPr>
        <w:t>Add Pet,</w:t>
      </w:r>
      <w:r w:rsidR="008A68D5">
        <w:rPr>
          <w:b/>
          <w:noProof/>
        </w:rPr>
        <w:t xml:space="preserve"> Welcome and logout</w:t>
      </w:r>
      <w:r w:rsidR="00363B3A">
        <w:rPr>
          <w:noProof/>
          <w:lang w:val="bg-BG"/>
        </w:rPr>
        <w:t>"</w:t>
      </w:r>
      <w:r>
        <w:rPr>
          <w:noProof/>
          <w:lang w:val="bg-BG"/>
        </w:rPr>
        <w:t xml:space="preserve"> should be visible </w:t>
      </w:r>
      <w:r w:rsidRPr="0060680F">
        <w:rPr>
          <w:b/>
          <w:noProof/>
          <w:lang w:val="bg-BG"/>
        </w:rPr>
        <w:t>only</w:t>
      </w:r>
      <w:r>
        <w:rPr>
          <w:noProof/>
          <w:lang w:val="bg-BG"/>
        </w:rPr>
        <w:t xml:space="preserve"> for logged in users. </w:t>
      </w:r>
    </w:p>
    <w:p w:rsidR="00B34AAA" w:rsidRDefault="00A52D69" w:rsidP="00B34AAA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F555749" wp14:editId="066BC8A0">
            <wp:extent cx="5972810" cy="299085"/>
            <wp:effectExtent l="0" t="0" r="8890" b="5715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80F" w:rsidRDefault="0060680F" w:rsidP="00645F6F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  <w:lang w:val="bg-BG"/>
        </w:rPr>
        <w:t xml:space="preserve">Anonymous users can </w:t>
      </w:r>
      <w:r w:rsidR="002753B3" w:rsidRPr="002753B3">
        <w:rPr>
          <w:b/>
          <w:noProof/>
          <w:lang w:val="bg-BG"/>
        </w:rPr>
        <w:t>only</w:t>
      </w:r>
      <w:r w:rsidR="002753B3">
        <w:rPr>
          <w:noProof/>
          <w:lang w:val="bg-BG"/>
        </w:rPr>
        <w:t xml:space="preserve"> </w:t>
      </w:r>
      <w:r>
        <w:rPr>
          <w:noProof/>
          <w:lang w:val="bg-BG"/>
        </w:rPr>
        <w:t xml:space="preserve">view the </w:t>
      </w:r>
      <w:r w:rsidR="00B34AAA">
        <w:rPr>
          <w:b/>
          <w:noProof/>
        </w:rPr>
        <w:t>login</w:t>
      </w:r>
      <w:r w:rsidR="008A68D5">
        <w:rPr>
          <w:b/>
          <w:noProof/>
        </w:rPr>
        <w:t xml:space="preserve"> and </w:t>
      </w:r>
      <w:r w:rsidR="00B34AAA">
        <w:rPr>
          <w:b/>
          <w:noProof/>
        </w:rPr>
        <w:t>register</w:t>
      </w:r>
      <w:r>
        <w:rPr>
          <w:noProof/>
          <w:lang w:val="bg-BG"/>
        </w:rPr>
        <w:t>.</w:t>
      </w:r>
      <w:r w:rsidR="008A68D5" w:rsidRPr="008A68D5">
        <w:rPr>
          <w:noProof/>
        </w:rPr>
        <w:t xml:space="preserve"> </w:t>
      </w:r>
    </w:p>
    <w:p w:rsidR="002440DF" w:rsidRDefault="00A52D69" w:rsidP="00B34AAA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17A446EB" wp14:editId="4F7BC318">
            <wp:extent cx="5972810" cy="309880"/>
            <wp:effectExtent l="19050" t="19050" r="27940" b="1397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98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D0A99" w:rsidRDefault="007D0A99" w:rsidP="00B34AAA">
      <w:pPr>
        <w:pStyle w:val="ListParagraph"/>
        <w:rPr>
          <w:noProof/>
        </w:rPr>
      </w:pPr>
    </w:p>
    <w:p w:rsidR="007D0A99" w:rsidRDefault="007D0A99" w:rsidP="00B34AAA">
      <w:pPr>
        <w:pStyle w:val="ListParagraph"/>
        <w:rPr>
          <w:noProof/>
        </w:rPr>
      </w:pPr>
    </w:p>
    <w:p w:rsidR="002440DF" w:rsidRPr="00AC4476" w:rsidRDefault="002440DF" w:rsidP="005D7402">
      <w:pPr>
        <w:pStyle w:val="Heading3"/>
        <w:jc w:val="center"/>
        <w:rPr>
          <w:noProof/>
        </w:rPr>
      </w:pPr>
      <w:r>
        <w:rPr>
          <w:noProof/>
        </w:rPr>
        <w:t>Home Screen (</w:t>
      </w:r>
      <w:r w:rsidR="00EF40D6">
        <w:rPr>
          <w:noProof/>
        </w:rPr>
        <w:t>5</w:t>
      </w:r>
      <w:r>
        <w:rPr>
          <w:noProof/>
        </w:rPr>
        <w:t xml:space="preserve"> pts)</w:t>
      </w:r>
    </w:p>
    <w:p w:rsidR="002440DF" w:rsidRPr="00B34AAA" w:rsidRDefault="002440DF" w:rsidP="002440DF">
      <w:pPr>
        <w:rPr>
          <w:noProof/>
          <w:lang w:val="bg-BG"/>
        </w:rPr>
      </w:pPr>
      <w:r>
        <w:rPr>
          <w:noProof/>
        </w:rPr>
        <w:t>The initial scree</w:t>
      </w:r>
      <w:r w:rsidR="00B34AAA">
        <w:rPr>
          <w:noProof/>
        </w:rPr>
        <w:t>n should display the</w:t>
      </w:r>
      <w:r>
        <w:rPr>
          <w:noProof/>
        </w:rPr>
        <w:t xml:space="preserve"> register, login and the initial image + footer.</w:t>
      </w:r>
    </w:p>
    <w:p w:rsidR="002440DF" w:rsidRPr="00A52D69" w:rsidRDefault="00E72A10" w:rsidP="00A52D69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02555FE7" wp14:editId="49976211">
            <wp:extent cx="4145280" cy="2317232"/>
            <wp:effectExtent l="19050" t="19050" r="26670" b="26035"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5423" cy="23340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1850" w:rsidRPr="00AC4476" w:rsidRDefault="006652BC" w:rsidP="005D7402">
      <w:pPr>
        <w:pStyle w:val="Heading3"/>
        <w:jc w:val="center"/>
        <w:rPr>
          <w:noProof/>
        </w:rPr>
      </w:pPr>
      <w:r>
        <w:rPr>
          <w:noProof/>
        </w:rPr>
        <w:t>Register User</w:t>
      </w:r>
      <w:r w:rsidR="0034653A">
        <w:rPr>
          <w:noProof/>
        </w:rPr>
        <w:t xml:space="preserve"> (10 pts)</w:t>
      </w:r>
    </w:p>
    <w:p w:rsidR="00AF1850" w:rsidRDefault="00AF1850" w:rsidP="00AF1850">
      <w:pPr>
        <w:spacing w:before="120" w:line="240" w:lineRule="auto"/>
        <w:jc w:val="both"/>
        <w:rPr>
          <w:noProof/>
        </w:rPr>
      </w:pPr>
      <w:r w:rsidRPr="00AC4476">
        <w:rPr>
          <w:noProof/>
        </w:rPr>
        <w:t>B</w:t>
      </w:r>
      <w:r w:rsidR="002965AD" w:rsidRPr="00AC4476">
        <w:rPr>
          <w:noProof/>
        </w:rPr>
        <w:t xml:space="preserve">y </w:t>
      </w:r>
      <w:r w:rsidR="0038470B" w:rsidRPr="00AC4476">
        <w:rPr>
          <w:noProof/>
        </w:rPr>
        <w:t xml:space="preserve">given </w:t>
      </w:r>
      <w:r w:rsidR="002965AD" w:rsidRPr="00AC4476">
        <w:rPr>
          <w:b/>
          <w:noProof/>
        </w:rPr>
        <w:t>username</w:t>
      </w:r>
      <w:r w:rsidR="005E7A42">
        <w:rPr>
          <w:noProof/>
          <w:lang w:val="bg-BG"/>
        </w:rPr>
        <w:t xml:space="preserve"> </w:t>
      </w:r>
      <w:r w:rsidR="005E7A42">
        <w:rPr>
          <w:noProof/>
        </w:rPr>
        <w:t>and</w:t>
      </w:r>
      <w:r w:rsidR="002965AD" w:rsidRPr="00AC4476">
        <w:rPr>
          <w:noProof/>
        </w:rPr>
        <w:t xml:space="preserve"> </w:t>
      </w:r>
      <w:r w:rsidR="002965AD" w:rsidRPr="00AC4476">
        <w:rPr>
          <w:b/>
          <w:noProof/>
        </w:rPr>
        <w:t>password</w:t>
      </w:r>
      <w:r w:rsidR="006652BC">
        <w:rPr>
          <w:b/>
          <w:noProof/>
          <w:lang w:val="bg-BG"/>
        </w:rPr>
        <w:t xml:space="preserve"> </w:t>
      </w:r>
      <w:r w:rsidR="002965AD" w:rsidRPr="00AC4476">
        <w:rPr>
          <w:noProof/>
        </w:rPr>
        <w:t xml:space="preserve">the </w:t>
      </w:r>
      <w:r w:rsidR="005223D6" w:rsidRPr="00AC4476">
        <w:rPr>
          <w:noProof/>
        </w:rPr>
        <w:t>app</w:t>
      </w:r>
      <w:r w:rsidR="002965AD" w:rsidRPr="00AC4476">
        <w:rPr>
          <w:noProof/>
        </w:rPr>
        <w:t xml:space="preserve"> should register </w:t>
      </w:r>
      <w:r w:rsidR="00940291" w:rsidRPr="00AC4476">
        <w:rPr>
          <w:noProof/>
        </w:rPr>
        <w:t xml:space="preserve">a </w:t>
      </w:r>
      <w:r w:rsidR="002965AD" w:rsidRPr="00AC4476">
        <w:rPr>
          <w:noProof/>
        </w:rPr>
        <w:t>new user in the system.</w:t>
      </w:r>
    </w:p>
    <w:p w:rsidR="00BD5409" w:rsidRPr="00AC4476" w:rsidRDefault="00BD5409" w:rsidP="00BD5409">
      <w:pPr>
        <w:pStyle w:val="ListParagraph"/>
        <w:numPr>
          <w:ilvl w:val="0"/>
          <w:numId w:val="25"/>
        </w:numPr>
        <w:spacing w:before="120" w:line="240" w:lineRule="auto"/>
        <w:jc w:val="both"/>
        <w:rPr>
          <w:noProof/>
        </w:rPr>
      </w:pPr>
      <w:r>
        <w:rPr>
          <w:noProof/>
        </w:rPr>
        <w:t xml:space="preserve">The fields should be </w:t>
      </w:r>
      <w:r w:rsidRPr="00BD5409">
        <w:rPr>
          <w:b/>
          <w:noProof/>
        </w:rPr>
        <w:t>non-empty</w:t>
      </w:r>
      <w:r>
        <w:rPr>
          <w:noProof/>
        </w:rPr>
        <w:t xml:space="preserve">. The </w:t>
      </w:r>
      <w:r w:rsidRPr="00BD5409">
        <w:rPr>
          <w:b/>
          <w:noProof/>
        </w:rPr>
        <w:t>username</w:t>
      </w:r>
      <w:r>
        <w:rPr>
          <w:noProof/>
        </w:rPr>
        <w:t xml:space="preserve"> must be </w:t>
      </w:r>
      <w:r w:rsidRPr="00BD5409">
        <w:rPr>
          <w:b/>
          <w:noProof/>
        </w:rPr>
        <w:t>at least 3 symbols</w:t>
      </w:r>
      <w:r>
        <w:rPr>
          <w:noProof/>
        </w:rPr>
        <w:t xml:space="preserve">, and the </w:t>
      </w:r>
      <w:r w:rsidRPr="00BD5409">
        <w:rPr>
          <w:b/>
          <w:noProof/>
        </w:rPr>
        <w:t>password</w:t>
      </w:r>
      <w:r>
        <w:rPr>
          <w:noProof/>
        </w:rPr>
        <w:t xml:space="preserve"> </w:t>
      </w:r>
      <w:r w:rsidRPr="00BD5409">
        <w:rPr>
          <w:b/>
          <w:noProof/>
        </w:rPr>
        <w:t>at least 6</w:t>
      </w:r>
      <w:r>
        <w:rPr>
          <w:noProof/>
        </w:rPr>
        <w:t>.</w:t>
      </w:r>
    </w:p>
    <w:p w:rsidR="00AF1850" w:rsidRPr="00AC4476" w:rsidRDefault="002965AD" w:rsidP="00645F6F">
      <w:pPr>
        <w:pStyle w:val="ListParagraph"/>
        <w:numPr>
          <w:ilvl w:val="0"/>
          <w:numId w:val="2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After </w:t>
      </w:r>
      <w:r w:rsidR="005223D6" w:rsidRPr="00AC4476">
        <w:rPr>
          <w:noProof/>
        </w:rPr>
        <w:t xml:space="preserve">a </w:t>
      </w:r>
      <w:r w:rsidRPr="00AC4476">
        <w:rPr>
          <w:b/>
          <w:noProof/>
        </w:rPr>
        <w:t xml:space="preserve">successful </w:t>
      </w:r>
      <w:r w:rsidR="005223D6" w:rsidRPr="00AC4476">
        <w:rPr>
          <w:b/>
          <w:noProof/>
        </w:rPr>
        <w:t>registration</w:t>
      </w:r>
      <w:r w:rsidR="005223D6" w:rsidRPr="00AC4476">
        <w:rPr>
          <w:noProof/>
        </w:rPr>
        <w:t>,</w:t>
      </w:r>
      <w:r w:rsidRPr="00AC4476">
        <w:rPr>
          <w:noProof/>
        </w:rPr>
        <w:t xml:space="preserve"> a notification message</w:t>
      </w:r>
      <w:r w:rsidR="00345610" w:rsidRPr="00AC4476">
        <w:rPr>
          <w:noProof/>
        </w:rPr>
        <w:t xml:space="preserve"> </w:t>
      </w:r>
      <w:r w:rsidR="00363B3A" w:rsidRPr="00BE16A1">
        <w:rPr>
          <w:rFonts w:ascii="Consolas" w:hAnsi="Consolas"/>
          <w:b/>
          <w:noProof/>
        </w:rPr>
        <w:t>"</w:t>
      </w:r>
      <w:r w:rsidR="00345610" w:rsidRPr="00BE16A1">
        <w:rPr>
          <w:rFonts w:ascii="Consolas" w:hAnsi="Consolas"/>
          <w:b/>
          <w:noProof/>
        </w:rPr>
        <w:t>User registration successful.</w:t>
      </w:r>
      <w:r w:rsidR="00363B3A" w:rsidRPr="00BE16A1">
        <w:rPr>
          <w:rFonts w:ascii="Consolas" w:hAnsi="Consolas"/>
          <w:b/>
          <w:noProof/>
        </w:rPr>
        <w:t>"</w:t>
      </w:r>
      <w:r w:rsidRPr="00AC4476">
        <w:rPr>
          <w:noProof/>
        </w:rPr>
        <w:t xml:space="preserve"> should be displayed and</w:t>
      </w:r>
      <w:r w:rsidR="00054A53">
        <w:rPr>
          <w:noProof/>
          <w:lang w:val="bg-BG"/>
        </w:rPr>
        <w:t xml:space="preserve"> the</w:t>
      </w:r>
      <w:r w:rsidRPr="00AC4476">
        <w:rPr>
          <w:noProof/>
        </w:rPr>
        <w:t xml:space="preserve"> </w:t>
      </w:r>
      <w:r w:rsidR="005E7A42">
        <w:rPr>
          <w:b/>
          <w:noProof/>
        </w:rPr>
        <w:t>home page should be displayed again but with the right navbar</w:t>
      </w:r>
      <w:r w:rsidR="00AF1850" w:rsidRPr="00AC4476">
        <w:rPr>
          <w:noProof/>
        </w:rPr>
        <w:t>.</w:t>
      </w:r>
    </w:p>
    <w:p w:rsidR="003A1766" w:rsidRPr="006652BC" w:rsidRDefault="003A1766" w:rsidP="003A1766">
      <w:pPr>
        <w:pStyle w:val="ListParagraph"/>
        <w:numPr>
          <w:ilvl w:val="0"/>
          <w:numId w:val="2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lastRenderedPageBreak/>
        <w:t xml:space="preserve">In case of </w:t>
      </w:r>
      <w:r w:rsidRPr="00AC4476">
        <w:rPr>
          <w:b/>
          <w:noProof/>
        </w:rPr>
        <w:t>error</w:t>
      </w:r>
      <w:r>
        <w:rPr>
          <w:b/>
          <w:noProof/>
          <w:lang w:val="bg-BG"/>
        </w:rPr>
        <w:t xml:space="preserve"> </w:t>
      </w:r>
      <w:r w:rsidRPr="003A1766">
        <w:rPr>
          <w:noProof/>
          <w:lang w:val="bg-BG"/>
        </w:rPr>
        <w:t>(</w:t>
      </w:r>
      <w:r w:rsidR="00EC4EB3">
        <w:rPr>
          <w:noProof/>
          <w:lang w:val="bg-BG"/>
        </w:rPr>
        <w:t xml:space="preserve">eg. </w:t>
      </w:r>
      <w:r w:rsidRPr="003A1766">
        <w:rPr>
          <w:noProof/>
          <w:lang w:val="bg-BG"/>
        </w:rPr>
        <w:t>invalid username/password)</w:t>
      </w:r>
      <w:r w:rsidRPr="003A1766">
        <w:rPr>
          <w:noProof/>
        </w:rPr>
        <w:t xml:space="preserve">, </w:t>
      </w:r>
      <w:r w:rsidRPr="00AC4476">
        <w:rPr>
          <w:noProof/>
        </w:rPr>
        <w:t xml:space="preserve">an appropriate error </w:t>
      </w:r>
      <w:r w:rsidRPr="003A1766">
        <w:rPr>
          <w:b/>
          <w:noProof/>
        </w:rPr>
        <w:t>message</w:t>
      </w:r>
      <w:r w:rsidR="00BD5409">
        <w:rPr>
          <w:b/>
          <w:noProof/>
        </w:rPr>
        <w:t xml:space="preserve"> (</w:t>
      </w:r>
      <w:r w:rsidR="00BD5409" w:rsidRPr="00BD5409">
        <w:rPr>
          <w:rFonts w:ascii="Consolas" w:hAnsi="Consolas"/>
          <w:b/>
          <w:noProof/>
        </w:rPr>
        <w:t>"Username must be at least 3 symbols", "Password must be at least 6 symbols"</w:t>
      </w:r>
      <w:r w:rsidR="00BD5409">
        <w:rPr>
          <w:b/>
          <w:noProof/>
        </w:rPr>
        <w:t>)</w:t>
      </w:r>
      <w:r w:rsidRPr="00AC4476">
        <w:rPr>
          <w:noProof/>
        </w:rPr>
        <w:t xml:space="preserve"> should be displayed and the user should be able to </w:t>
      </w:r>
      <w:r w:rsidRPr="003A1766">
        <w:rPr>
          <w:b/>
          <w:noProof/>
        </w:rPr>
        <w:t>try</w:t>
      </w:r>
      <w:r w:rsidRPr="00AC4476">
        <w:rPr>
          <w:noProof/>
        </w:rPr>
        <w:t xml:space="preserve"> to register again.</w:t>
      </w:r>
    </w:p>
    <w:p w:rsidR="002440DF" w:rsidRDefault="007277B9" w:rsidP="002440DF">
      <w:pPr>
        <w:pStyle w:val="ListParagraph"/>
        <w:numPr>
          <w:ilvl w:val="0"/>
          <w:numId w:val="2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Keep the user session data in the browser’s </w:t>
      </w:r>
      <w:r w:rsidRPr="00AC4476">
        <w:rPr>
          <w:b/>
          <w:noProof/>
        </w:rPr>
        <w:t>session storage</w:t>
      </w:r>
      <w:r w:rsidRPr="00AC4476">
        <w:rPr>
          <w:noProof/>
        </w:rPr>
        <w:t>.</w:t>
      </w:r>
    </w:p>
    <w:p w:rsidR="0089125D" w:rsidRPr="00AC4476" w:rsidRDefault="00010BE0" w:rsidP="00A52D69">
      <w:pPr>
        <w:spacing w:before="12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3216903C" wp14:editId="48785460">
            <wp:extent cx="4315218" cy="2400300"/>
            <wp:effectExtent l="19050" t="19050" r="28575" b="1905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0732" cy="24144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1850" w:rsidRPr="00AC4476" w:rsidRDefault="00A021CA" w:rsidP="005D7402">
      <w:pPr>
        <w:pStyle w:val="Heading3"/>
        <w:jc w:val="center"/>
        <w:rPr>
          <w:noProof/>
        </w:rPr>
      </w:pPr>
      <w:r>
        <w:rPr>
          <w:noProof/>
        </w:rPr>
        <w:t>Login User</w:t>
      </w:r>
      <w:r w:rsidR="0034653A">
        <w:rPr>
          <w:noProof/>
        </w:rPr>
        <w:t xml:space="preserve"> (5 pts)</w:t>
      </w:r>
    </w:p>
    <w:p w:rsidR="00AF1850" w:rsidRDefault="00AF1850" w:rsidP="00AF1850">
      <w:pPr>
        <w:spacing w:before="120" w:line="240" w:lineRule="auto"/>
        <w:jc w:val="both"/>
        <w:rPr>
          <w:noProof/>
        </w:rPr>
      </w:pPr>
      <w:r w:rsidRPr="00AC4476">
        <w:rPr>
          <w:noProof/>
        </w:rPr>
        <w:t>B</w:t>
      </w:r>
      <w:r w:rsidR="002965AD" w:rsidRPr="00AC4476">
        <w:rPr>
          <w:noProof/>
        </w:rPr>
        <w:t xml:space="preserve">y </w:t>
      </w:r>
      <w:r w:rsidRPr="00AC4476">
        <w:rPr>
          <w:noProof/>
        </w:rPr>
        <w:t xml:space="preserve">given </w:t>
      </w:r>
      <w:r w:rsidR="002965AD" w:rsidRPr="00AC4476">
        <w:rPr>
          <w:b/>
          <w:noProof/>
        </w:rPr>
        <w:t>username</w:t>
      </w:r>
      <w:r w:rsidR="002965AD" w:rsidRPr="00AC4476">
        <w:rPr>
          <w:noProof/>
        </w:rPr>
        <w:t xml:space="preserve"> and </w:t>
      </w:r>
      <w:r w:rsidR="002965AD" w:rsidRPr="00AC4476">
        <w:rPr>
          <w:b/>
          <w:noProof/>
        </w:rPr>
        <w:t>password</w:t>
      </w:r>
      <w:r w:rsidR="002965AD" w:rsidRPr="00AC4476">
        <w:rPr>
          <w:noProof/>
        </w:rPr>
        <w:t xml:space="preserve"> the </w:t>
      </w:r>
      <w:r w:rsidR="005223D6" w:rsidRPr="00AC4476">
        <w:rPr>
          <w:noProof/>
        </w:rPr>
        <w:t>app</w:t>
      </w:r>
      <w:r w:rsidR="002965AD" w:rsidRPr="00AC4476">
        <w:rPr>
          <w:noProof/>
        </w:rPr>
        <w:t xml:space="preserve"> should be </w:t>
      </w:r>
      <w:r w:rsidRPr="00AC4476">
        <w:rPr>
          <w:noProof/>
        </w:rPr>
        <w:t>able to login an existing user.</w:t>
      </w:r>
    </w:p>
    <w:p w:rsidR="00BD5409" w:rsidRPr="00BD5409" w:rsidRDefault="00BD5409" w:rsidP="00BD5409">
      <w:pPr>
        <w:pStyle w:val="ListParagraph"/>
        <w:numPr>
          <w:ilvl w:val="0"/>
          <w:numId w:val="43"/>
        </w:numPr>
        <w:spacing w:before="120" w:line="240" w:lineRule="auto"/>
        <w:jc w:val="both"/>
        <w:rPr>
          <w:b/>
          <w:noProof/>
        </w:rPr>
      </w:pPr>
      <w:r>
        <w:rPr>
          <w:noProof/>
        </w:rPr>
        <w:t xml:space="preserve">The validations of the fields must be as in </w:t>
      </w:r>
      <w:r w:rsidRPr="00BD5409">
        <w:rPr>
          <w:b/>
          <w:noProof/>
        </w:rPr>
        <w:t>"Register"</w:t>
      </w:r>
    </w:p>
    <w:p w:rsidR="00AF1850" w:rsidRPr="00AC4476" w:rsidRDefault="00D535CF" w:rsidP="00645F6F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After a </w:t>
      </w:r>
      <w:r w:rsidRPr="00AC4476">
        <w:rPr>
          <w:b/>
          <w:noProof/>
        </w:rPr>
        <w:t>successful login</w:t>
      </w:r>
      <w:r w:rsidRPr="00AC4476">
        <w:rPr>
          <w:noProof/>
        </w:rPr>
        <w:t xml:space="preserve">, a notification message </w:t>
      </w:r>
      <w:r w:rsidR="00363B3A" w:rsidRPr="009970BE">
        <w:rPr>
          <w:rFonts w:ascii="Consolas" w:hAnsi="Consolas"/>
          <w:b/>
          <w:noProof/>
        </w:rPr>
        <w:t>"</w:t>
      </w:r>
      <w:r w:rsidR="00025961" w:rsidRPr="009970BE">
        <w:rPr>
          <w:rFonts w:ascii="Consolas" w:hAnsi="Consolas"/>
          <w:b/>
          <w:noProof/>
        </w:rPr>
        <w:t>Login successful.</w:t>
      </w:r>
      <w:r w:rsidR="00363B3A" w:rsidRPr="009970BE">
        <w:rPr>
          <w:rFonts w:ascii="Consolas" w:hAnsi="Consolas"/>
          <w:b/>
          <w:noProof/>
        </w:rPr>
        <w:t>"</w:t>
      </w:r>
      <w:r w:rsidR="00025961" w:rsidRPr="009970BE">
        <w:rPr>
          <w:rFonts w:ascii="Consolas" w:hAnsi="Consolas"/>
          <w:b/>
          <w:noProof/>
        </w:rPr>
        <w:t xml:space="preserve"> </w:t>
      </w:r>
      <w:r w:rsidRPr="00AC4476">
        <w:rPr>
          <w:noProof/>
        </w:rPr>
        <w:t>should be displayed and the user h</w:t>
      </w:r>
      <w:r w:rsidR="00AF1850" w:rsidRPr="00AC4476">
        <w:rPr>
          <w:noProof/>
        </w:rPr>
        <w:t>ome screen should be displayed.</w:t>
      </w:r>
    </w:p>
    <w:p w:rsidR="00AF1850" w:rsidRPr="00AC4476" w:rsidRDefault="00D535CF" w:rsidP="005E7A42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In case of </w:t>
      </w:r>
      <w:r w:rsidRPr="00AC4476">
        <w:rPr>
          <w:b/>
          <w:noProof/>
        </w:rPr>
        <w:t>error</w:t>
      </w:r>
      <w:r w:rsidRPr="00AC4476">
        <w:rPr>
          <w:noProof/>
        </w:rPr>
        <w:t xml:space="preserve">, an appropriate error message should be displayed and the user should be able to </w:t>
      </w:r>
      <w:r w:rsidR="00AF1850" w:rsidRPr="00AC4476">
        <w:rPr>
          <w:noProof/>
        </w:rPr>
        <w:t xml:space="preserve">fill the </w:t>
      </w:r>
      <w:r w:rsidRPr="00AC4476">
        <w:rPr>
          <w:noProof/>
        </w:rPr>
        <w:t xml:space="preserve">login </w:t>
      </w:r>
      <w:r w:rsidR="00AF1850" w:rsidRPr="00AC4476">
        <w:rPr>
          <w:noProof/>
        </w:rPr>
        <w:t xml:space="preserve">form </w:t>
      </w:r>
      <w:r w:rsidRPr="00AC4476">
        <w:rPr>
          <w:noProof/>
        </w:rPr>
        <w:t>again.</w:t>
      </w:r>
    </w:p>
    <w:p w:rsidR="007277B9" w:rsidRDefault="007277B9" w:rsidP="00645F6F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Keep the user session data in the browser’s </w:t>
      </w:r>
      <w:r w:rsidRPr="00AC4476">
        <w:rPr>
          <w:b/>
          <w:noProof/>
        </w:rPr>
        <w:t>session storage</w:t>
      </w:r>
      <w:r w:rsidRPr="00AC4476">
        <w:rPr>
          <w:noProof/>
        </w:rPr>
        <w:t>.</w:t>
      </w:r>
    </w:p>
    <w:p w:rsidR="00DC400D" w:rsidRPr="00B81460" w:rsidRDefault="00DC400D" w:rsidP="00645F6F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</w:rPr>
      </w:pPr>
      <w:r>
        <w:rPr>
          <w:noProof/>
          <w:lang w:val="bg-BG"/>
        </w:rPr>
        <w:t xml:space="preserve">Clear </w:t>
      </w:r>
      <w:r w:rsidRPr="00DC400D">
        <w:rPr>
          <w:b/>
          <w:noProof/>
          <w:lang w:val="bg-BG"/>
        </w:rPr>
        <w:t>all</w:t>
      </w:r>
      <w:r>
        <w:rPr>
          <w:noProof/>
          <w:lang w:val="bg-BG"/>
        </w:rPr>
        <w:t xml:space="preserve"> input fields after </w:t>
      </w:r>
      <w:r w:rsidRPr="00DC400D">
        <w:rPr>
          <w:b/>
          <w:noProof/>
          <w:lang w:val="bg-BG"/>
        </w:rPr>
        <w:t>successful</w:t>
      </w:r>
      <w:r>
        <w:rPr>
          <w:noProof/>
          <w:lang w:val="bg-BG"/>
        </w:rPr>
        <w:t xml:space="preserve"> login.</w:t>
      </w:r>
    </w:p>
    <w:p w:rsidR="002E3FFD" w:rsidRPr="002E3FFD" w:rsidRDefault="00010BE0" w:rsidP="005E7A4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D31CEE8" wp14:editId="2348D8C5">
            <wp:extent cx="4250872" cy="2342363"/>
            <wp:effectExtent l="19050" t="19050" r="16510" b="2032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9052" cy="23468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625C3" w:rsidRPr="00AC4476" w:rsidRDefault="00F625C3" w:rsidP="005D7402">
      <w:pPr>
        <w:pStyle w:val="Heading3"/>
        <w:jc w:val="center"/>
        <w:rPr>
          <w:noProof/>
        </w:rPr>
      </w:pPr>
      <w:r w:rsidRPr="00AC4476">
        <w:rPr>
          <w:noProof/>
        </w:rPr>
        <w:t>Logout</w:t>
      </w:r>
      <w:r w:rsidR="0034653A">
        <w:rPr>
          <w:noProof/>
        </w:rPr>
        <w:t xml:space="preserve"> (5 pts)</w:t>
      </w:r>
    </w:p>
    <w:p w:rsidR="00F625C3" w:rsidRPr="00AC4476" w:rsidRDefault="00F625C3" w:rsidP="00F625C3">
      <w:p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Successfully logged in user should be able to </w:t>
      </w:r>
      <w:r w:rsidRPr="00AC4476">
        <w:rPr>
          <w:b/>
          <w:noProof/>
        </w:rPr>
        <w:t>logout</w:t>
      </w:r>
      <w:r w:rsidRPr="00AC4476">
        <w:rPr>
          <w:noProof/>
        </w:rPr>
        <w:t xml:space="preserve"> from the app.</w:t>
      </w:r>
    </w:p>
    <w:p w:rsidR="00F625C3" w:rsidRPr="00AC4476" w:rsidRDefault="00F625C3" w:rsidP="00645F6F">
      <w:pPr>
        <w:pStyle w:val="ListParagraph"/>
        <w:numPr>
          <w:ilvl w:val="0"/>
          <w:numId w:val="13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After a </w:t>
      </w:r>
      <w:r w:rsidRPr="00AC4476">
        <w:rPr>
          <w:b/>
          <w:noProof/>
        </w:rPr>
        <w:t>successful</w:t>
      </w:r>
      <w:r w:rsidRPr="00AC4476">
        <w:rPr>
          <w:noProof/>
        </w:rPr>
        <w:t xml:space="preserve"> logout, a </w:t>
      </w:r>
      <w:r w:rsidRPr="00AC4476">
        <w:rPr>
          <w:b/>
          <w:noProof/>
        </w:rPr>
        <w:t>notification</w:t>
      </w:r>
      <w:r w:rsidRPr="00AC4476">
        <w:rPr>
          <w:noProof/>
        </w:rPr>
        <w:t xml:space="preserve"> message </w:t>
      </w:r>
      <w:r w:rsidR="00363B3A" w:rsidRPr="00EF40D6">
        <w:rPr>
          <w:rFonts w:ascii="Consolas" w:hAnsi="Consolas"/>
          <w:b/>
          <w:noProof/>
        </w:rPr>
        <w:t>"</w:t>
      </w:r>
      <w:r w:rsidRPr="00EF40D6">
        <w:rPr>
          <w:rFonts w:ascii="Consolas" w:hAnsi="Consolas"/>
          <w:b/>
          <w:noProof/>
        </w:rPr>
        <w:t>Logout successful</w:t>
      </w:r>
      <w:r w:rsidR="00CA390B" w:rsidRPr="00EF40D6">
        <w:rPr>
          <w:rFonts w:ascii="Consolas" w:hAnsi="Consolas"/>
          <w:b/>
          <w:noProof/>
        </w:rPr>
        <w:t>.</w:t>
      </w:r>
      <w:r w:rsidR="00363B3A" w:rsidRPr="00EF40D6">
        <w:rPr>
          <w:rFonts w:ascii="Consolas" w:hAnsi="Consolas"/>
          <w:b/>
          <w:noProof/>
        </w:rPr>
        <w:t>"</w:t>
      </w:r>
      <w:r w:rsidRPr="00AC4476">
        <w:rPr>
          <w:noProof/>
        </w:rPr>
        <w:t xml:space="preserve"> should be displayed</w:t>
      </w:r>
      <w:r w:rsidR="000B60E4">
        <w:rPr>
          <w:noProof/>
        </w:rPr>
        <w:t>.</w:t>
      </w:r>
    </w:p>
    <w:p w:rsidR="00F625C3" w:rsidRPr="00AC4476" w:rsidRDefault="00F625C3" w:rsidP="00645F6F">
      <w:pPr>
        <w:pStyle w:val="ListParagraph"/>
        <w:numPr>
          <w:ilvl w:val="0"/>
          <w:numId w:val="13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After successful logout, the </w:t>
      </w:r>
      <w:r w:rsidR="003E6582">
        <w:rPr>
          <w:b/>
          <w:noProof/>
        </w:rPr>
        <w:t>anonymous screeen</w:t>
      </w:r>
      <w:r w:rsidRPr="00AC4476">
        <w:rPr>
          <w:noProof/>
        </w:rPr>
        <w:t xml:space="preserve"> should be shown.</w:t>
      </w:r>
    </w:p>
    <w:p w:rsidR="00F625C3" w:rsidRPr="00AC4476" w:rsidRDefault="00F625C3" w:rsidP="00645F6F">
      <w:pPr>
        <w:pStyle w:val="ListParagraph"/>
        <w:numPr>
          <w:ilvl w:val="0"/>
          <w:numId w:val="13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The </w:t>
      </w:r>
      <w:r w:rsidR="00363B3A">
        <w:rPr>
          <w:b/>
          <w:noProof/>
        </w:rPr>
        <w:t>"</w:t>
      </w:r>
      <w:r w:rsidRPr="00AC4476">
        <w:rPr>
          <w:b/>
          <w:noProof/>
        </w:rPr>
        <w:t>logout</w:t>
      </w:r>
      <w:r w:rsidR="00363B3A">
        <w:rPr>
          <w:b/>
          <w:noProof/>
        </w:rPr>
        <w:t>"</w:t>
      </w:r>
      <w:r w:rsidRPr="00AC4476">
        <w:rPr>
          <w:b/>
          <w:noProof/>
        </w:rPr>
        <w:t xml:space="preserve"> REST service</w:t>
      </w:r>
      <w:r w:rsidRPr="00AC4476">
        <w:rPr>
          <w:noProof/>
        </w:rPr>
        <w:t xml:space="preserve"> at the back-end should be obligatory called at logout.</w:t>
      </w:r>
    </w:p>
    <w:p w:rsidR="00E42CBE" w:rsidRPr="00010BE0" w:rsidRDefault="00F625C3" w:rsidP="00010BE0">
      <w:pPr>
        <w:pStyle w:val="ListParagraph"/>
        <w:numPr>
          <w:ilvl w:val="0"/>
          <w:numId w:val="13"/>
        </w:numPr>
        <w:spacing w:before="120" w:line="240" w:lineRule="auto"/>
        <w:jc w:val="both"/>
        <w:rPr>
          <w:noProof/>
        </w:rPr>
      </w:pPr>
      <w:r w:rsidRPr="00AC4476">
        <w:rPr>
          <w:noProof/>
          <w:color w:val="000000" w:themeColor="text1"/>
        </w:rPr>
        <w:t>All local information in the browser (</w:t>
      </w:r>
      <w:r w:rsidRPr="00AC4476">
        <w:rPr>
          <w:b/>
          <w:noProof/>
          <w:color w:val="000000" w:themeColor="text1"/>
        </w:rPr>
        <w:t>user session data</w:t>
      </w:r>
      <w:r w:rsidRPr="00AC4476">
        <w:rPr>
          <w:noProof/>
          <w:color w:val="000000" w:themeColor="text1"/>
        </w:rPr>
        <w:t>) about the current user should be deleted.</w:t>
      </w:r>
    </w:p>
    <w:p w:rsidR="00E42CBE" w:rsidRDefault="00E42CBE" w:rsidP="00E42CBE">
      <w:pPr>
        <w:pStyle w:val="ListParagraph"/>
        <w:spacing w:before="120" w:line="240" w:lineRule="auto"/>
        <w:jc w:val="both"/>
        <w:rPr>
          <w:noProof/>
        </w:rPr>
      </w:pPr>
    </w:p>
    <w:p w:rsidR="00E42CBE" w:rsidRDefault="006D2DB5" w:rsidP="00E42CBE">
      <w:pPr>
        <w:pStyle w:val="Heading3"/>
        <w:jc w:val="center"/>
        <w:rPr>
          <w:noProof/>
        </w:rPr>
      </w:pPr>
      <w:r>
        <w:rPr>
          <w:noProof/>
        </w:rPr>
        <w:lastRenderedPageBreak/>
        <w:t>Logged</w:t>
      </w:r>
      <w:r w:rsidR="00211959">
        <w:rPr>
          <w:noProof/>
        </w:rPr>
        <w:t xml:space="preserve"> </w:t>
      </w:r>
      <w:r>
        <w:rPr>
          <w:noProof/>
        </w:rPr>
        <w:t xml:space="preserve">In </w:t>
      </w:r>
      <w:r w:rsidR="005E7A42">
        <w:rPr>
          <w:noProof/>
        </w:rPr>
        <w:t>Dashboard</w:t>
      </w:r>
      <w:r w:rsidR="0034653A">
        <w:rPr>
          <w:noProof/>
        </w:rPr>
        <w:t xml:space="preserve"> (</w:t>
      </w:r>
      <w:r w:rsidR="00E42CBE">
        <w:rPr>
          <w:noProof/>
        </w:rPr>
        <w:t>30</w:t>
      </w:r>
      <w:r w:rsidR="0034653A">
        <w:rPr>
          <w:noProof/>
        </w:rPr>
        <w:t xml:space="preserve"> pts)</w:t>
      </w:r>
    </w:p>
    <w:p w:rsidR="00E42CBE" w:rsidRPr="00E42CBE" w:rsidRDefault="00E42CBE" w:rsidP="00E42CBE">
      <w:pPr>
        <w:pStyle w:val="Heading4"/>
        <w:numPr>
          <w:ilvl w:val="0"/>
          <w:numId w:val="24"/>
        </w:numPr>
      </w:pPr>
      <w:r>
        <w:t>All Pets (15 pts)</w:t>
      </w:r>
    </w:p>
    <w:p w:rsidR="0012197C" w:rsidRPr="005E7A42" w:rsidRDefault="0012197C" w:rsidP="0012197C">
      <w:pPr>
        <w:spacing w:before="120" w:line="240" w:lineRule="auto"/>
        <w:jc w:val="both"/>
        <w:rPr>
          <w:noProof/>
          <w:lang w:val="bg-BG"/>
        </w:rPr>
      </w:pPr>
      <w:r w:rsidRPr="00AC4476">
        <w:rPr>
          <w:noProof/>
        </w:rPr>
        <w:t>S</w:t>
      </w:r>
      <w:r w:rsidR="007C37F9" w:rsidRPr="00AC4476">
        <w:rPr>
          <w:noProof/>
        </w:rPr>
        <w:t xml:space="preserve">uccessfully logged users </w:t>
      </w:r>
      <w:r w:rsidR="00CA23A5">
        <w:rPr>
          <w:noProof/>
        </w:rPr>
        <w:t xml:space="preserve">should be welcomed by the </w:t>
      </w:r>
      <w:r w:rsidR="006D2DB5">
        <w:rPr>
          <w:b/>
          <w:noProof/>
        </w:rPr>
        <w:t>home</w:t>
      </w:r>
      <w:r w:rsidR="005E7A42">
        <w:rPr>
          <w:b/>
          <w:noProof/>
        </w:rPr>
        <w:t xml:space="preserve"> screen</w:t>
      </w:r>
      <w:r w:rsidR="00CA23A5">
        <w:rPr>
          <w:noProof/>
        </w:rPr>
        <w:t>.</w:t>
      </w:r>
      <w:r w:rsidR="005E7A42">
        <w:rPr>
          <w:noProof/>
        </w:rPr>
        <w:t xml:space="preserve"> They should also be able to see the dashboard, which must have the following:</w:t>
      </w:r>
    </w:p>
    <w:p w:rsidR="0012197C" w:rsidRDefault="0012197C" w:rsidP="00645F6F">
      <w:pPr>
        <w:pStyle w:val="ListParagraph"/>
        <w:numPr>
          <w:ilvl w:val="0"/>
          <w:numId w:val="6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>T</w:t>
      </w:r>
      <w:r w:rsidR="002965AD" w:rsidRPr="00AC4476">
        <w:rPr>
          <w:noProof/>
        </w:rPr>
        <w:t xml:space="preserve">he </w:t>
      </w:r>
      <w:r w:rsidR="009854A7">
        <w:rPr>
          <w:b/>
          <w:noProof/>
        </w:rPr>
        <w:t xml:space="preserve">pets </w:t>
      </w:r>
      <w:r w:rsidR="002965AD" w:rsidRPr="00AC4476">
        <w:rPr>
          <w:noProof/>
        </w:rPr>
        <w:t>should be listed</w:t>
      </w:r>
      <w:r w:rsidR="00940291" w:rsidRPr="00AC4476">
        <w:rPr>
          <w:noProof/>
        </w:rPr>
        <w:t xml:space="preserve"> </w:t>
      </w:r>
      <w:r w:rsidRPr="00AC4476">
        <w:rPr>
          <w:noProof/>
        </w:rPr>
        <w:t xml:space="preserve">in the </w:t>
      </w:r>
      <w:r w:rsidRPr="00AC4476">
        <w:rPr>
          <w:b/>
          <w:noProof/>
        </w:rPr>
        <w:t>format</w:t>
      </w:r>
      <w:r w:rsidRPr="00AC4476">
        <w:rPr>
          <w:noProof/>
        </w:rPr>
        <w:t xml:space="preserve"> </w:t>
      </w:r>
      <w:r w:rsidR="00940291" w:rsidRPr="00AC4476">
        <w:rPr>
          <w:noProof/>
        </w:rPr>
        <w:t>as shown in the Web design</w:t>
      </w:r>
      <w:r w:rsidRPr="00AC4476">
        <w:rPr>
          <w:noProof/>
        </w:rPr>
        <w:t xml:space="preserve"> (see the screenshot below)</w:t>
      </w:r>
      <w:r w:rsidR="002965AD" w:rsidRPr="00AC4476">
        <w:rPr>
          <w:noProof/>
        </w:rPr>
        <w:t>.</w:t>
      </w:r>
    </w:p>
    <w:p w:rsidR="009854A7" w:rsidRDefault="009854A7" w:rsidP="00645F6F">
      <w:pPr>
        <w:pStyle w:val="ListParagraph"/>
        <w:numPr>
          <w:ilvl w:val="0"/>
          <w:numId w:val="6"/>
        </w:numPr>
        <w:spacing w:before="120" w:line="240" w:lineRule="auto"/>
        <w:jc w:val="both"/>
        <w:rPr>
          <w:noProof/>
        </w:rPr>
      </w:pPr>
      <w:r>
        <w:rPr>
          <w:noProof/>
        </w:rPr>
        <w:t xml:space="preserve">Only the pets that are </w:t>
      </w:r>
      <w:r w:rsidRPr="009854A7">
        <w:rPr>
          <w:b/>
          <w:noProof/>
        </w:rPr>
        <w:t>not created by the current user</w:t>
      </w:r>
      <w:r>
        <w:rPr>
          <w:noProof/>
        </w:rPr>
        <w:t xml:space="preserve"> should be listed!</w:t>
      </w:r>
    </w:p>
    <w:p w:rsidR="00C308CC" w:rsidRDefault="00C308CC" w:rsidP="00645F6F">
      <w:pPr>
        <w:pStyle w:val="ListParagraph"/>
        <w:numPr>
          <w:ilvl w:val="0"/>
          <w:numId w:val="6"/>
        </w:numPr>
        <w:spacing w:before="120" w:line="240" w:lineRule="auto"/>
        <w:jc w:val="both"/>
        <w:rPr>
          <w:noProof/>
        </w:rPr>
      </w:pPr>
      <w:r>
        <w:rPr>
          <w:noProof/>
        </w:rPr>
        <w:t xml:space="preserve">Each </w:t>
      </w:r>
      <w:r w:rsidR="009854A7">
        <w:rPr>
          <w:b/>
          <w:noProof/>
        </w:rPr>
        <w:t>pet</w:t>
      </w:r>
      <w:r>
        <w:rPr>
          <w:noProof/>
        </w:rPr>
        <w:t xml:space="preserve"> has </w:t>
      </w:r>
      <w:r w:rsidR="009854A7">
        <w:rPr>
          <w:b/>
          <w:noProof/>
        </w:rPr>
        <w:t>name</w:t>
      </w:r>
      <w:r>
        <w:rPr>
          <w:noProof/>
        </w:rPr>
        <w:t>,</w:t>
      </w:r>
      <w:r w:rsidR="000015B3">
        <w:rPr>
          <w:noProof/>
        </w:rPr>
        <w:t xml:space="preserve"> </w:t>
      </w:r>
      <w:r w:rsidR="000015B3" w:rsidRPr="000015B3">
        <w:rPr>
          <w:b/>
          <w:noProof/>
        </w:rPr>
        <w:t>image,</w:t>
      </w:r>
      <w:r>
        <w:rPr>
          <w:noProof/>
        </w:rPr>
        <w:t xml:space="preserve"> </w:t>
      </w:r>
      <w:r w:rsidR="009854A7">
        <w:rPr>
          <w:b/>
          <w:noProof/>
        </w:rPr>
        <w:t>description</w:t>
      </w:r>
      <w:r>
        <w:rPr>
          <w:noProof/>
        </w:rPr>
        <w:t xml:space="preserve">, </w:t>
      </w:r>
      <w:r w:rsidR="009854A7">
        <w:rPr>
          <w:b/>
          <w:noProof/>
        </w:rPr>
        <w:t>category</w:t>
      </w:r>
      <w:r w:rsidR="006D2DB5">
        <w:rPr>
          <w:noProof/>
        </w:rPr>
        <w:t>.</w:t>
      </w:r>
      <w:r w:rsidR="00191903">
        <w:rPr>
          <w:noProof/>
        </w:rPr>
        <w:t xml:space="preserve"> </w:t>
      </w:r>
    </w:p>
    <w:p w:rsidR="009854A7" w:rsidRDefault="00591522" w:rsidP="009854A7">
      <w:pPr>
        <w:pStyle w:val="ListParagraph"/>
        <w:numPr>
          <w:ilvl w:val="0"/>
          <w:numId w:val="6"/>
        </w:numPr>
        <w:spacing w:before="120" w:line="240" w:lineRule="auto"/>
        <w:jc w:val="both"/>
        <w:rPr>
          <w:noProof/>
        </w:rPr>
      </w:pPr>
      <w:r>
        <w:rPr>
          <w:noProof/>
        </w:rPr>
        <w:t xml:space="preserve">When the </w:t>
      </w:r>
      <w:r w:rsidR="009854A7">
        <w:rPr>
          <w:b/>
          <w:noProof/>
        </w:rPr>
        <w:t>details</w:t>
      </w:r>
      <w:r>
        <w:rPr>
          <w:noProof/>
        </w:rPr>
        <w:t xml:space="preserve"> link is clicked, your app should </w:t>
      </w:r>
      <w:r w:rsidRPr="00591522">
        <w:rPr>
          <w:b/>
          <w:noProof/>
        </w:rPr>
        <w:t>redirect</w:t>
      </w:r>
      <w:r>
        <w:rPr>
          <w:noProof/>
        </w:rPr>
        <w:t xml:space="preserve"> to the details </w:t>
      </w:r>
      <w:r w:rsidRPr="00591522">
        <w:rPr>
          <w:b/>
          <w:noProof/>
        </w:rPr>
        <w:t>section</w:t>
      </w:r>
      <w:r>
        <w:rPr>
          <w:noProof/>
        </w:rPr>
        <w:t xml:space="preserve"> of the </w:t>
      </w:r>
      <w:r w:rsidR="009854A7">
        <w:rPr>
          <w:noProof/>
        </w:rPr>
        <w:t>pet</w:t>
      </w:r>
      <w:r>
        <w:rPr>
          <w:noProof/>
        </w:rPr>
        <w:t>.</w:t>
      </w:r>
    </w:p>
    <w:p w:rsidR="009854A7" w:rsidRPr="00E42CBE" w:rsidRDefault="009854A7" w:rsidP="009854A7">
      <w:pPr>
        <w:pStyle w:val="ListParagraph"/>
        <w:numPr>
          <w:ilvl w:val="0"/>
          <w:numId w:val="6"/>
        </w:numPr>
        <w:spacing w:before="120" w:line="240" w:lineRule="auto"/>
        <w:jc w:val="both"/>
        <w:rPr>
          <w:noProof/>
        </w:rPr>
      </w:pPr>
      <w:r>
        <w:rPr>
          <w:noProof/>
        </w:rPr>
        <w:t xml:space="preserve">When the </w:t>
      </w:r>
      <w:r w:rsidRPr="009854A7">
        <w:rPr>
          <w:b/>
          <w:noProof/>
        </w:rPr>
        <w:t>pet</w:t>
      </w:r>
      <w:r>
        <w:rPr>
          <w:noProof/>
        </w:rPr>
        <w:t xml:space="preserve"> link is clicked, the </w:t>
      </w:r>
      <w:r w:rsidR="00EF40D6">
        <w:rPr>
          <w:b/>
          <w:noProof/>
          <w:lang w:val="bg-BG"/>
        </w:rPr>
        <w:t>"</w:t>
      </w:r>
      <w:r w:rsidR="00EF40D6">
        <w:rPr>
          <w:b/>
          <w:noProof/>
        </w:rPr>
        <w:t>pet counter</w:t>
      </w:r>
      <w:r w:rsidR="00EF40D6">
        <w:rPr>
          <w:b/>
          <w:noProof/>
          <w:lang w:val="bg-BG"/>
        </w:rPr>
        <w:t>"</w:t>
      </w:r>
      <w:r w:rsidRPr="009854A7">
        <w:rPr>
          <w:b/>
          <w:noProof/>
        </w:rPr>
        <w:t xml:space="preserve"> of the pet should be increased</w:t>
      </w:r>
      <w:r w:rsidR="003E6582">
        <w:rPr>
          <w:b/>
          <w:noProof/>
        </w:rPr>
        <w:t xml:space="preserve"> (it should start from 0)</w:t>
      </w:r>
    </w:p>
    <w:p w:rsidR="00E42CBE" w:rsidRPr="00E42CBE" w:rsidRDefault="007D0A99" w:rsidP="00E42CBE">
      <w:pPr>
        <w:spacing w:before="120" w:line="240" w:lineRule="auto"/>
        <w:ind w:left="413"/>
        <w:jc w:val="center"/>
        <w:rPr>
          <w:noProof/>
        </w:rPr>
      </w:pPr>
      <w:r>
        <w:rPr>
          <w:noProof/>
        </w:rPr>
        <w:drawing>
          <wp:inline distT="0" distB="0" distL="0" distR="0" wp14:anchorId="4B38DC99" wp14:editId="7D5E2FA3">
            <wp:extent cx="4735286" cy="2642013"/>
            <wp:effectExtent l="19050" t="19050" r="27305" b="2540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6868" cy="264289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2CBE" w:rsidRDefault="00E42CBE" w:rsidP="00E42CBE">
      <w:pPr>
        <w:pStyle w:val="Heading4"/>
        <w:numPr>
          <w:ilvl w:val="0"/>
          <w:numId w:val="24"/>
        </w:numPr>
        <w:rPr>
          <w:noProof/>
        </w:rPr>
      </w:pPr>
      <w:r>
        <w:rPr>
          <w:noProof/>
        </w:rPr>
        <w:t>Categories (15 pts)</w:t>
      </w:r>
    </w:p>
    <w:p w:rsidR="005E1141" w:rsidRPr="009854A7" w:rsidRDefault="009854A7" w:rsidP="003616E9">
      <w:pPr>
        <w:pStyle w:val="ListParagraph"/>
        <w:numPr>
          <w:ilvl w:val="0"/>
          <w:numId w:val="6"/>
        </w:numPr>
        <w:spacing w:before="120" w:line="240" w:lineRule="auto"/>
        <w:jc w:val="both"/>
        <w:rPr>
          <w:noProof/>
        </w:rPr>
      </w:pPr>
      <w:r>
        <w:rPr>
          <w:noProof/>
        </w:rPr>
        <w:t xml:space="preserve">When clicking on some of the </w:t>
      </w:r>
      <w:r w:rsidRPr="009854A7">
        <w:rPr>
          <w:b/>
          <w:noProof/>
        </w:rPr>
        <w:t>categories</w:t>
      </w:r>
      <w:r>
        <w:rPr>
          <w:noProof/>
        </w:rPr>
        <w:t xml:space="preserve">, the pets should be </w:t>
      </w:r>
      <w:r w:rsidRPr="009854A7">
        <w:rPr>
          <w:b/>
          <w:noProof/>
        </w:rPr>
        <w:t>filtered by the selected category</w:t>
      </w:r>
      <w:r>
        <w:rPr>
          <w:noProof/>
        </w:rPr>
        <w:t xml:space="preserve"> and </w:t>
      </w:r>
      <w:r w:rsidRPr="009854A7">
        <w:rPr>
          <w:b/>
          <w:noProof/>
        </w:rPr>
        <w:t xml:space="preserve">oredered by </w:t>
      </w:r>
      <w:r w:rsidR="003E6582">
        <w:rPr>
          <w:b/>
          <w:noProof/>
        </w:rPr>
        <w:t>their "pet counter"</w:t>
      </w:r>
      <w:r w:rsidRPr="009854A7">
        <w:rPr>
          <w:b/>
          <w:noProof/>
        </w:rPr>
        <w:t xml:space="preserve"> in descending </w:t>
      </w:r>
    </w:p>
    <w:p w:rsidR="009854A7" w:rsidRDefault="00A52D69" w:rsidP="007D0A99">
      <w:pPr>
        <w:spacing w:before="12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52847352" wp14:editId="3E48EB3A">
            <wp:extent cx="4653643" cy="2575681"/>
            <wp:effectExtent l="19050" t="19050" r="13970" b="15240"/>
            <wp:docPr id="43" name="Картина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9454" cy="25844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616E9" w:rsidRDefault="009854A7" w:rsidP="005D7402">
      <w:pPr>
        <w:pStyle w:val="Heading3"/>
        <w:jc w:val="center"/>
        <w:rPr>
          <w:noProof/>
        </w:rPr>
      </w:pPr>
      <w:r>
        <w:rPr>
          <w:noProof/>
        </w:rPr>
        <w:t>Add Pet</w:t>
      </w:r>
      <w:r w:rsidR="004108A1">
        <w:rPr>
          <w:noProof/>
        </w:rPr>
        <w:t xml:space="preserve"> Screen</w:t>
      </w:r>
      <w:r w:rsidR="0034653A">
        <w:rPr>
          <w:noProof/>
        </w:rPr>
        <w:t xml:space="preserve"> (10 pts)</w:t>
      </w:r>
    </w:p>
    <w:p w:rsidR="003616E9" w:rsidRDefault="003616E9" w:rsidP="003616E9">
      <w:pPr>
        <w:rPr>
          <w:noProof/>
        </w:rPr>
      </w:pPr>
      <w:r>
        <w:rPr>
          <w:noProof/>
        </w:rPr>
        <w:t xml:space="preserve">Logged in users can </w:t>
      </w:r>
      <w:r w:rsidR="009854A7">
        <w:rPr>
          <w:b/>
          <w:noProof/>
        </w:rPr>
        <w:t xml:space="preserve">add </w:t>
      </w:r>
      <w:r w:rsidR="009854A7">
        <w:rPr>
          <w:noProof/>
        </w:rPr>
        <w:t>pets</w:t>
      </w:r>
      <w:r>
        <w:rPr>
          <w:noProof/>
        </w:rPr>
        <w:t xml:space="preserve">. Clicking the </w:t>
      </w:r>
      <w:r w:rsidRPr="003616E9">
        <w:rPr>
          <w:b/>
          <w:noProof/>
        </w:rPr>
        <w:t>[</w:t>
      </w:r>
      <w:r w:rsidR="009854A7">
        <w:rPr>
          <w:b/>
          <w:noProof/>
        </w:rPr>
        <w:t>Add Pet</w:t>
      </w:r>
      <w:r w:rsidRPr="003616E9">
        <w:rPr>
          <w:b/>
          <w:noProof/>
        </w:rPr>
        <w:t>]</w:t>
      </w:r>
      <w:r>
        <w:rPr>
          <w:noProof/>
        </w:rPr>
        <w:t xml:space="preserve"> link should open a form.</w:t>
      </w:r>
    </w:p>
    <w:p w:rsidR="009854A7" w:rsidRDefault="00572637" w:rsidP="009854A7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lastRenderedPageBreak/>
        <w:t xml:space="preserve">After a </w:t>
      </w:r>
      <w:r w:rsidRPr="00AC4476">
        <w:rPr>
          <w:b/>
          <w:noProof/>
        </w:rPr>
        <w:t>successful</w:t>
      </w:r>
      <w:r w:rsidRPr="00AC4476">
        <w:rPr>
          <w:noProof/>
        </w:rPr>
        <w:t xml:space="preserve"> </w:t>
      </w:r>
      <w:r w:rsidR="009854A7">
        <w:rPr>
          <w:noProof/>
        </w:rPr>
        <w:t>pet</w:t>
      </w:r>
      <w:r w:rsidRPr="00AC4476">
        <w:rPr>
          <w:noProof/>
        </w:rPr>
        <w:t xml:space="preserve"> </w:t>
      </w:r>
      <w:r>
        <w:rPr>
          <w:noProof/>
        </w:rPr>
        <w:t>creation</w:t>
      </w:r>
      <w:r w:rsidRPr="00AC4476">
        <w:rPr>
          <w:noProof/>
        </w:rPr>
        <w:t xml:space="preserve">, a notification message </w:t>
      </w:r>
      <w:r w:rsidR="00363B3A" w:rsidRPr="00EF40D6">
        <w:rPr>
          <w:rFonts w:ascii="Consolas" w:hAnsi="Consolas"/>
          <w:b/>
          <w:noProof/>
        </w:rPr>
        <w:t>"</w:t>
      </w:r>
      <w:r w:rsidR="009854A7" w:rsidRPr="00EF40D6">
        <w:rPr>
          <w:rFonts w:ascii="Consolas" w:hAnsi="Consolas"/>
          <w:b/>
        </w:rPr>
        <w:t>Pet created</w:t>
      </w:r>
      <w:r w:rsidRPr="00EF40D6">
        <w:rPr>
          <w:rFonts w:ascii="Consolas" w:hAnsi="Consolas"/>
          <w:b/>
          <w:noProof/>
        </w:rPr>
        <w:t>.</w:t>
      </w:r>
      <w:r w:rsidR="00363B3A" w:rsidRPr="00EF40D6">
        <w:rPr>
          <w:rFonts w:ascii="Consolas" w:hAnsi="Consolas"/>
          <w:b/>
          <w:noProof/>
        </w:rPr>
        <w:t>"</w:t>
      </w:r>
      <w:r w:rsidRPr="00AC4476">
        <w:rPr>
          <w:noProof/>
        </w:rPr>
        <w:t xml:space="preserve"> should be displayed and </w:t>
      </w:r>
      <w:r w:rsidR="00E44836">
        <w:rPr>
          <w:noProof/>
        </w:rPr>
        <w:t xml:space="preserve">the </w:t>
      </w:r>
      <w:r w:rsidR="00ED0E48">
        <w:rPr>
          <w:b/>
          <w:noProof/>
        </w:rPr>
        <w:t xml:space="preserve">home </w:t>
      </w:r>
      <w:r w:rsidR="009854A7">
        <w:rPr>
          <w:b/>
          <w:noProof/>
        </w:rPr>
        <w:t>page</w:t>
      </w:r>
      <w:r w:rsidR="009854A7">
        <w:rPr>
          <w:noProof/>
        </w:rPr>
        <w:t xml:space="preserve"> </w:t>
      </w:r>
      <w:r w:rsidR="00E44836">
        <w:rPr>
          <w:noProof/>
        </w:rPr>
        <w:t>should be shown.</w:t>
      </w:r>
      <w:r w:rsidR="009854A7">
        <w:rPr>
          <w:noProof/>
        </w:rPr>
        <w:t xml:space="preserve"> </w:t>
      </w:r>
    </w:p>
    <w:p w:rsidR="005E1141" w:rsidRDefault="00010BE0" w:rsidP="00A52D69">
      <w:pPr>
        <w:spacing w:before="120" w:line="240" w:lineRule="auto"/>
        <w:ind w:left="360"/>
        <w:jc w:val="center"/>
        <w:rPr>
          <w:noProof/>
        </w:rPr>
      </w:pPr>
      <w:r>
        <w:rPr>
          <w:noProof/>
        </w:rPr>
        <w:drawing>
          <wp:inline distT="0" distB="0" distL="0" distR="0" wp14:anchorId="51918011" wp14:editId="3E6BCD2D">
            <wp:extent cx="4414157" cy="2477390"/>
            <wp:effectExtent l="19050" t="19050" r="24765" b="18415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1042" cy="24812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E6582" w:rsidRDefault="003E6582" w:rsidP="003E6582">
      <w:pPr>
        <w:pStyle w:val="Heading3"/>
        <w:jc w:val="center"/>
        <w:rPr>
          <w:noProof/>
        </w:rPr>
      </w:pPr>
      <w:r>
        <w:rPr>
          <w:noProof/>
        </w:rPr>
        <w:t>My Pets (10 pts)</w:t>
      </w:r>
    </w:p>
    <w:p w:rsidR="003E6582" w:rsidRDefault="003E6582" w:rsidP="003E6582">
      <w:r>
        <w:t xml:space="preserve">Each </w:t>
      </w:r>
      <w:r>
        <w:rPr>
          <w:b/>
        </w:rPr>
        <w:t xml:space="preserve">user </w:t>
      </w:r>
      <w:r>
        <w:t>should be able to view his own pets by clicking [</w:t>
      </w:r>
      <w:r w:rsidRPr="00635D45">
        <w:rPr>
          <w:b/>
        </w:rPr>
        <w:t xml:space="preserve">My </w:t>
      </w:r>
      <w:r>
        <w:rPr>
          <w:b/>
        </w:rPr>
        <w:t>Pets</w:t>
      </w:r>
      <w:r>
        <w:t>].</w:t>
      </w:r>
    </w:p>
    <w:p w:rsidR="003E6582" w:rsidRDefault="003E6582" w:rsidP="003E6582">
      <w:pPr>
        <w:pStyle w:val="ListParagraph"/>
        <w:numPr>
          <w:ilvl w:val="0"/>
          <w:numId w:val="19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The </w:t>
      </w:r>
      <w:r>
        <w:rPr>
          <w:b/>
          <w:noProof/>
        </w:rPr>
        <w:t>pets</w:t>
      </w:r>
      <w:r w:rsidRPr="00AC4476">
        <w:rPr>
          <w:noProof/>
        </w:rPr>
        <w:t xml:space="preserve"> should be listed </w:t>
      </w:r>
      <w:r>
        <w:rPr>
          <w:noProof/>
        </w:rPr>
        <w:t>like</w:t>
      </w:r>
      <w:r w:rsidRPr="00AC4476">
        <w:rPr>
          <w:noProof/>
        </w:rPr>
        <w:t xml:space="preserve"> </w:t>
      </w:r>
      <w:r>
        <w:rPr>
          <w:noProof/>
        </w:rPr>
        <w:t xml:space="preserve">in the </w:t>
      </w:r>
      <w:r>
        <w:rPr>
          <w:b/>
          <w:noProof/>
        </w:rPr>
        <w:t>dashboard</w:t>
      </w:r>
      <w:r>
        <w:rPr>
          <w:noProof/>
        </w:rPr>
        <w:t xml:space="preserve"> section, except the </w:t>
      </w:r>
      <w:r w:rsidRPr="00457856">
        <w:rPr>
          <w:b/>
          <w:noProof/>
        </w:rPr>
        <w:t>"Pet"</w:t>
      </w:r>
      <w:r>
        <w:rPr>
          <w:noProof/>
        </w:rPr>
        <w:t xml:space="preserve"> button is replaced with </w:t>
      </w:r>
      <w:r w:rsidRPr="00457856">
        <w:rPr>
          <w:b/>
          <w:noProof/>
        </w:rPr>
        <w:t>"</w:t>
      </w:r>
      <w:r>
        <w:rPr>
          <w:b/>
          <w:noProof/>
        </w:rPr>
        <w:t>Delete</w:t>
      </w:r>
      <w:r w:rsidRPr="00457856">
        <w:rPr>
          <w:b/>
          <w:noProof/>
        </w:rPr>
        <w:t>"</w:t>
      </w:r>
      <w:r>
        <w:rPr>
          <w:noProof/>
        </w:rPr>
        <w:t xml:space="preserve"> button (users cannot pet their own pets) and the </w:t>
      </w:r>
      <w:r w:rsidRPr="00010BE0">
        <w:rPr>
          <w:b/>
          <w:noProof/>
        </w:rPr>
        <w:t>"Details"</w:t>
      </w:r>
      <w:r>
        <w:rPr>
          <w:noProof/>
        </w:rPr>
        <w:t xml:space="preserve"> button </w:t>
      </w:r>
      <w:r w:rsidRPr="00010BE0">
        <w:rPr>
          <w:b/>
          <w:noProof/>
        </w:rPr>
        <w:t>is now "Edit"</w:t>
      </w:r>
      <w:r>
        <w:rPr>
          <w:noProof/>
        </w:rPr>
        <w:t xml:space="preserve"> button. </w:t>
      </w:r>
      <w:r w:rsidRPr="00EF40D6">
        <w:rPr>
          <w:b/>
          <w:noProof/>
        </w:rPr>
        <w:t>No ordering needed</w:t>
      </w:r>
      <w:r>
        <w:rPr>
          <w:noProof/>
        </w:rPr>
        <w:t>.</w:t>
      </w:r>
    </w:p>
    <w:p w:rsidR="003E6582" w:rsidRDefault="003E6582" w:rsidP="003E6582">
      <w:pPr>
        <w:spacing w:before="120" w:line="240" w:lineRule="auto"/>
        <w:ind w:left="360"/>
        <w:jc w:val="center"/>
        <w:rPr>
          <w:noProof/>
        </w:rPr>
      </w:pPr>
      <w:r>
        <w:rPr>
          <w:noProof/>
        </w:rPr>
        <w:drawing>
          <wp:inline distT="0" distB="0" distL="0" distR="0" wp14:anchorId="62562838" wp14:editId="1E51D1E0">
            <wp:extent cx="3706586" cy="2061755"/>
            <wp:effectExtent l="19050" t="19050" r="27305" b="1524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9735" cy="20635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112E" w:rsidRDefault="00CD112E" w:rsidP="005D7402">
      <w:pPr>
        <w:pStyle w:val="Heading3"/>
        <w:jc w:val="center"/>
        <w:rPr>
          <w:noProof/>
        </w:rPr>
      </w:pPr>
      <w:r>
        <w:rPr>
          <w:noProof/>
        </w:rPr>
        <w:t>Edit</w:t>
      </w:r>
      <w:r w:rsidR="001F4B6B">
        <w:rPr>
          <w:noProof/>
        </w:rPr>
        <w:t>/Details</w:t>
      </w:r>
      <w:r>
        <w:rPr>
          <w:noProof/>
        </w:rPr>
        <w:t xml:space="preserve"> </w:t>
      </w:r>
      <w:r w:rsidR="001F4B6B">
        <w:rPr>
          <w:noProof/>
        </w:rPr>
        <w:t>Pet</w:t>
      </w:r>
      <w:r w:rsidR="004108A1">
        <w:rPr>
          <w:noProof/>
        </w:rPr>
        <w:t xml:space="preserve"> Screen</w:t>
      </w:r>
      <w:r w:rsidR="000D6B24">
        <w:rPr>
          <w:noProof/>
        </w:rPr>
        <w:t xml:space="preserve"> (</w:t>
      </w:r>
      <w:r w:rsidR="000D6B24">
        <w:rPr>
          <w:noProof/>
          <w:lang w:val="bg-BG"/>
        </w:rPr>
        <w:t>5</w:t>
      </w:r>
      <w:r w:rsidR="0034653A">
        <w:rPr>
          <w:noProof/>
        </w:rPr>
        <w:t xml:space="preserve"> pts)</w:t>
      </w:r>
    </w:p>
    <w:p w:rsidR="00CD112E" w:rsidRDefault="001F4B6B" w:rsidP="00CD112E">
      <w:r>
        <w:t>Users</w:t>
      </w:r>
      <w:r w:rsidR="008E723E">
        <w:t xml:space="preserve"> </w:t>
      </w:r>
      <w:r w:rsidR="008E723E" w:rsidRPr="008E723E">
        <w:rPr>
          <w:b/>
        </w:rPr>
        <w:t>should</w:t>
      </w:r>
      <w:r w:rsidR="008E723E">
        <w:t xml:space="preserve"> be able to </w:t>
      </w:r>
      <w:r w:rsidR="008E723E" w:rsidRPr="008E723E">
        <w:rPr>
          <w:b/>
        </w:rPr>
        <w:t>edit</w:t>
      </w:r>
      <w:r w:rsidR="008E723E">
        <w:t xml:space="preserve"> their</w:t>
      </w:r>
      <w:r w:rsidR="005E1141">
        <w:t xml:space="preserve"> own</w:t>
      </w:r>
      <w:r w:rsidR="008E723E">
        <w:t xml:space="preserve"> </w:t>
      </w:r>
      <w:r>
        <w:rPr>
          <w:b/>
        </w:rPr>
        <w:t>pet's description</w:t>
      </w:r>
      <w:r w:rsidR="008E723E">
        <w:t xml:space="preserve">. </w:t>
      </w:r>
      <w:r w:rsidR="00CD112E">
        <w:t>Clicking the [</w:t>
      </w:r>
      <w:r w:rsidR="003E6582">
        <w:rPr>
          <w:b/>
        </w:rPr>
        <w:t>Edit</w:t>
      </w:r>
      <w:r w:rsidR="00CD112E">
        <w:t xml:space="preserve">] link on each </w:t>
      </w:r>
      <w:r>
        <w:t>pet should open a details page</w:t>
      </w:r>
      <w:r w:rsidR="00CD112E">
        <w:t>.</w:t>
      </w:r>
      <w:r w:rsidR="003D166E">
        <w:t xml:space="preserve"> Inside</w:t>
      </w:r>
      <w:r>
        <w:t xml:space="preserve"> there should </w:t>
      </w:r>
      <w:r w:rsidRPr="001F4B6B">
        <w:rPr>
          <w:b/>
        </w:rPr>
        <w:t xml:space="preserve">not be a </w:t>
      </w:r>
      <w:r w:rsidR="00363B3A">
        <w:rPr>
          <w:b/>
        </w:rPr>
        <w:t>"</w:t>
      </w:r>
      <w:r w:rsidRPr="001F4B6B">
        <w:rPr>
          <w:b/>
        </w:rPr>
        <w:t>Pet</w:t>
      </w:r>
      <w:r w:rsidR="00363B3A">
        <w:rPr>
          <w:b/>
        </w:rPr>
        <w:t>"</w:t>
      </w:r>
      <w:r w:rsidRPr="001F4B6B">
        <w:rPr>
          <w:b/>
        </w:rPr>
        <w:t xml:space="preserve"> button</w:t>
      </w:r>
      <w:r>
        <w:t xml:space="preserve"> and the </w:t>
      </w:r>
      <w:r w:rsidRPr="001F4B6B">
        <w:rPr>
          <w:b/>
        </w:rPr>
        <w:t>description should be displayed in a text box</w:t>
      </w:r>
      <w:r w:rsidR="00D448F7">
        <w:t>.</w:t>
      </w:r>
      <w:r>
        <w:t xml:space="preserve"> There should also be a </w:t>
      </w:r>
      <w:r w:rsidR="00363B3A">
        <w:rPr>
          <w:b/>
        </w:rPr>
        <w:t>"</w:t>
      </w:r>
      <w:r w:rsidRPr="001F4B6B">
        <w:rPr>
          <w:b/>
        </w:rPr>
        <w:t>Save</w:t>
      </w:r>
      <w:r w:rsidR="00363B3A">
        <w:rPr>
          <w:b/>
        </w:rPr>
        <w:t>"</w:t>
      </w:r>
      <w:r>
        <w:t xml:space="preserve"> button to save the changes.</w:t>
      </w:r>
    </w:p>
    <w:p w:rsidR="005E1141" w:rsidRPr="00B5551C" w:rsidRDefault="00D448F7" w:rsidP="001F4B6B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After a </w:t>
      </w:r>
      <w:r w:rsidRPr="00AC4476">
        <w:rPr>
          <w:b/>
          <w:noProof/>
        </w:rPr>
        <w:t>successful</w:t>
      </w:r>
      <w:r w:rsidRPr="00AC4476">
        <w:rPr>
          <w:noProof/>
        </w:rPr>
        <w:t xml:space="preserve"> </w:t>
      </w:r>
      <w:r w:rsidR="00363B3A">
        <w:rPr>
          <w:noProof/>
        </w:rPr>
        <w:t>pet</w:t>
      </w:r>
      <w:r w:rsidRPr="00AC4476">
        <w:rPr>
          <w:noProof/>
        </w:rPr>
        <w:t xml:space="preserve"> </w:t>
      </w:r>
      <w:r>
        <w:rPr>
          <w:noProof/>
        </w:rPr>
        <w:t>update</w:t>
      </w:r>
      <w:r w:rsidRPr="00AC4476">
        <w:rPr>
          <w:noProof/>
        </w:rPr>
        <w:t xml:space="preserve">, a notification message </w:t>
      </w:r>
      <w:r w:rsidR="00363B3A">
        <w:rPr>
          <w:rFonts w:ascii="Consolas" w:hAnsi="Consolas"/>
          <w:b/>
          <w:noProof/>
        </w:rPr>
        <w:t>"</w:t>
      </w:r>
      <w:r w:rsidR="00363B3A" w:rsidRPr="00363B3A">
        <w:rPr>
          <w:rFonts w:ascii="Consolas" w:hAnsi="Consolas"/>
          <w:b/>
          <w:noProof/>
        </w:rPr>
        <w:t>Updated successfully!</w:t>
      </w:r>
      <w:r w:rsidR="00363B3A">
        <w:rPr>
          <w:rFonts w:ascii="Consolas" w:hAnsi="Consolas"/>
          <w:b/>
          <w:noProof/>
        </w:rPr>
        <w:t>"</w:t>
      </w:r>
      <w:r w:rsidRPr="00AC4476">
        <w:rPr>
          <w:noProof/>
        </w:rPr>
        <w:t xml:space="preserve"> should be displayed and </w:t>
      </w:r>
      <w:r>
        <w:rPr>
          <w:noProof/>
        </w:rPr>
        <w:t xml:space="preserve">the </w:t>
      </w:r>
      <w:r w:rsidR="00363B3A">
        <w:rPr>
          <w:b/>
          <w:noProof/>
        </w:rPr>
        <w:t>dashboard</w:t>
      </w:r>
      <w:r>
        <w:rPr>
          <w:noProof/>
        </w:rPr>
        <w:t xml:space="preserve"> should be shown.</w:t>
      </w:r>
      <w:r w:rsidR="001F4B6B" w:rsidRPr="00AC4476">
        <w:rPr>
          <w:i/>
          <w:noProof/>
        </w:rPr>
        <w:t xml:space="preserve"> </w:t>
      </w:r>
    </w:p>
    <w:p w:rsidR="00B5551C" w:rsidRDefault="00A52D69" w:rsidP="00B5551C">
      <w:pPr>
        <w:spacing w:before="120" w:line="24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3A2EA6E" wp14:editId="7C086775">
            <wp:extent cx="2090058" cy="2487437"/>
            <wp:effectExtent l="19050" t="19050" r="24765" b="27305"/>
            <wp:docPr id="46" name="Картина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7177" cy="2507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52D69" w:rsidRDefault="00A52D69" w:rsidP="00A52D69">
      <w:pPr>
        <w:pStyle w:val="ListParagraph"/>
        <w:numPr>
          <w:ilvl w:val="0"/>
          <w:numId w:val="23"/>
        </w:numPr>
        <w:spacing w:before="120" w:line="240" w:lineRule="auto"/>
        <w:rPr>
          <w:noProof/>
        </w:rPr>
      </w:pPr>
      <w:r>
        <w:rPr>
          <w:noProof/>
        </w:rPr>
        <w:t xml:space="preserve">Users should be able to see </w:t>
      </w:r>
      <w:r w:rsidRPr="00EF40D6">
        <w:rPr>
          <w:b/>
          <w:noProof/>
        </w:rPr>
        <w:t>[Details]</w:t>
      </w:r>
      <w:r>
        <w:rPr>
          <w:noProof/>
        </w:rPr>
        <w:t xml:space="preserve"> button on </w:t>
      </w:r>
      <w:r w:rsidRPr="00EF40D6">
        <w:rPr>
          <w:b/>
          <w:noProof/>
        </w:rPr>
        <w:t>other pets</w:t>
      </w:r>
      <w:r>
        <w:rPr>
          <w:noProof/>
        </w:rPr>
        <w:t xml:space="preserve"> and they should be able to </w:t>
      </w:r>
      <w:r w:rsidRPr="00EF40D6">
        <w:rPr>
          <w:b/>
          <w:noProof/>
        </w:rPr>
        <w:t>"Pet"</w:t>
      </w:r>
      <w:r>
        <w:rPr>
          <w:noProof/>
        </w:rPr>
        <w:t xml:space="preserve"> them, </w:t>
      </w:r>
      <w:r w:rsidRPr="00EF40D6">
        <w:rPr>
          <w:b/>
          <w:noProof/>
          <w:u w:val="single"/>
        </w:rPr>
        <w:t>but not edit</w:t>
      </w:r>
      <w:r>
        <w:rPr>
          <w:noProof/>
        </w:rPr>
        <w:t xml:space="preserve"> them:</w:t>
      </w:r>
    </w:p>
    <w:p w:rsidR="00F0121C" w:rsidRDefault="00A52D69" w:rsidP="00A52D69">
      <w:pPr>
        <w:pStyle w:val="ListParagraph"/>
        <w:spacing w:before="12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975EA1D" wp14:editId="6BA3490D">
            <wp:extent cx="2400300" cy="2041815"/>
            <wp:effectExtent l="19050" t="19050" r="19050" b="15875"/>
            <wp:docPr id="47" name="Картина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7373" cy="20563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D6B24" w:rsidRDefault="000D6B24" w:rsidP="005D7402">
      <w:pPr>
        <w:pStyle w:val="Heading3"/>
        <w:jc w:val="center"/>
        <w:rPr>
          <w:noProof/>
        </w:rPr>
      </w:pPr>
      <w:r>
        <w:rPr>
          <w:noProof/>
        </w:rPr>
        <w:t>Pet a pet (5 pts)</w:t>
      </w:r>
    </w:p>
    <w:p w:rsidR="000D6B24" w:rsidRPr="000D6B24" w:rsidRDefault="000D6B24" w:rsidP="000D6B24">
      <w:r>
        <w:t xml:space="preserve">Every user should be able to </w:t>
      </w:r>
      <w:r w:rsidRPr="000D6B24">
        <w:rPr>
          <w:b/>
        </w:rPr>
        <w:t>pet other pets</w:t>
      </w:r>
      <w:r>
        <w:t xml:space="preserve">, but </w:t>
      </w:r>
      <w:r w:rsidRPr="000D6B24">
        <w:rPr>
          <w:b/>
        </w:rPr>
        <w:t>not his own</w:t>
      </w:r>
      <w:r>
        <w:t xml:space="preserve">. By clicking on the </w:t>
      </w:r>
      <w:r w:rsidRPr="000D6B24">
        <w:rPr>
          <w:rFonts w:ascii="Consolas" w:hAnsi="Consolas"/>
          <w:b/>
        </w:rPr>
        <w:t>[Pet]</w:t>
      </w:r>
      <w:r>
        <w:t xml:space="preserve"> button, </w:t>
      </w:r>
      <w:r w:rsidRPr="000D6B24">
        <w:rPr>
          <w:b/>
        </w:rPr>
        <w:t>the counter of each pet increases</w:t>
      </w:r>
      <w:r>
        <w:t>.</w:t>
      </w:r>
    </w:p>
    <w:p w:rsidR="008E723E" w:rsidRDefault="008E723E" w:rsidP="005D7402">
      <w:pPr>
        <w:pStyle w:val="Heading3"/>
        <w:jc w:val="center"/>
        <w:rPr>
          <w:noProof/>
        </w:rPr>
      </w:pPr>
      <w:r>
        <w:rPr>
          <w:noProof/>
        </w:rPr>
        <w:t xml:space="preserve">Delete </w:t>
      </w:r>
      <w:r w:rsidR="00B5551C">
        <w:rPr>
          <w:noProof/>
        </w:rPr>
        <w:t>Pet</w:t>
      </w:r>
      <w:r w:rsidR="0034653A">
        <w:rPr>
          <w:noProof/>
        </w:rPr>
        <w:t xml:space="preserve"> (5 pts)</w:t>
      </w:r>
    </w:p>
    <w:p w:rsidR="008E723E" w:rsidRDefault="00B5551C" w:rsidP="008E723E">
      <w:r>
        <w:t>Owners</w:t>
      </w:r>
      <w:r w:rsidR="00612AAC">
        <w:t xml:space="preserve"> </w:t>
      </w:r>
      <w:r w:rsidR="00612AAC" w:rsidRPr="008E723E">
        <w:rPr>
          <w:b/>
        </w:rPr>
        <w:t>should</w:t>
      </w:r>
      <w:r w:rsidR="00612AAC">
        <w:t xml:space="preserve"> be able to </w:t>
      </w:r>
      <w:r w:rsidR="00612AAC">
        <w:rPr>
          <w:b/>
        </w:rPr>
        <w:t>delete</w:t>
      </w:r>
      <w:r w:rsidR="00612AAC">
        <w:t xml:space="preserve"> their </w:t>
      </w:r>
      <w:r w:rsidR="00612AAC" w:rsidRPr="008E723E">
        <w:rPr>
          <w:b/>
        </w:rPr>
        <w:t>own</w:t>
      </w:r>
      <w:r w:rsidR="00612AAC">
        <w:t xml:space="preserve"> </w:t>
      </w:r>
      <w:r>
        <w:t>pets</w:t>
      </w:r>
      <w:r w:rsidR="000A340C">
        <w:t xml:space="preserve"> by clicking the [</w:t>
      </w:r>
      <w:r w:rsidR="000A340C" w:rsidRPr="000A340C">
        <w:rPr>
          <w:b/>
        </w:rPr>
        <w:t>Delete</w:t>
      </w:r>
      <w:r w:rsidR="000A340C">
        <w:t>] button</w:t>
      </w:r>
      <w:r w:rsidR="00612AAC">
        <w:t>.</w:t>
      </w:r>
    </w:p>
    <w:p w:rsidR="00B5551C" w:rsidRDefault="00B5551C" w:rsidP="00B5551C">
      <w:pPr>
        <w:pStyle w:val="ListParagraph"/>
        <w:numPr>
          <w:ilvl w:val="0"/>
          <w:numId w:val="22"/>
        </w:numPr>
      </w:pPr>
      <w:r>
        <w:t>When the button is clicked, display the following page:</w:t>
      </w:r>
    </w:p>
    <w:p w:rsidR="00A405BC" w:rsidRDefault="00A52D69" w:rsidP="00A405BC">
      <w:pPr>
        <w:ind w:left="360"/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723674DA" wp14:editId="2E2DB639">
            <wp:extent cx="1757212" cy="2628900"/>
            <wp:effectExtent l="19050" t="19050" r="14605" b="19050"/>
            <wp:docPr id="48" name="Картина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65357" cy="2641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E6582" w:rsidRPr="003E6582" w:rsidRDefault="003E6582" w:rsidP="003E6582">
      <w:pPr>
        <w:pStyle w:val="ListParagraph"/>
        <w:numPr>
          <w:ilvl w:val="0"/>
          <w:numId w:val="22"/>
        </w:numPr>
        <w:rPr>
          <w:lang w:val="bg-BG"/>
        </w:rPr>
      </w:pPr>
      <w:r>
        <w:t xml:space="preserve">When the button </w:t>
      </w:r>
      <w:r w:rsidRPr="003E6582">
        <w:rPr>
          <w:b/>
        </w:rPr>
        <w:t>"Delete"</w:t>
      </w:r>
      <w:r>
        <w:t xml:space="preserve"> is clicked, the pet should be deleted</w:t>
      </w:r>
    </w:p>
    <w:p w:rsidR="008E4FD8" w:rsidRDefault="000A340C" w:rsidP="003E6582">
      <w:pPr>
        <w:pStyle w:val="ListParagraph"/>
        <w:numPr>
          <w:ilvl w:val="0"/>
          <w:numId w:val="18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After </w:t>
      </w:r>
      <w:r w:rsidRPr="00AC4476">
        <w:rPr>
          <w:b/>
          <w:noProof/>
        </w:rPr>
        <w:t>successful</w:t>
      </w:r>
      <w:r w:rsidRPr="00AC4476">
        <w:rPr>
          <w:noProof/>
        </w:rPr>
        <w:t xml:space="preserve"> </w:t>
      </w:r>
      <w:r w:rsidR="00B5551C">
        <w:rPr>
          <w:noProof/>
        </w:rPr>
        <w:t>pet</w:t>
      </w:r>
      <w:r w:rsidRPr="00AC4476">
        <w:rPr>
          <w:noProof/>
        </w:rPr>
        <w:t xml:space="preserve"> delete a notification message </w:t>
      </w:r>
      <w:r w:rsidR="00363B3A" w:rsidRPr="00457856">
        <w:rPr>
          <w:rFonts w:ascii="Consolas" w:hAnsi="Consolas"/>
          <w:b/>
          <w:noProof/>
        </w:rPr>
        <w:t>"</w:t>
      </w:r>
      <w:r w:rsidR="00457856" w:rsidRPr="00457856">
        <w:rPr>
          <w:rFonts w:ascii="Consolas" w:hAnsi="Consolas"/>
          <w:b/>
          <w:noProof/>
        </w:rPr>
        <w:t>Pet removed successfully!</w:t>
      </w:r>
      <w:r w:rsidR="00363B3A" w:rsidRPr="00457856">
        <w:rPr>
          <w:rFonts w:ascii="Consolas" w:hAnsi="Consolas"/>
          <w:b/>
          <w:noProof/>
        </w:rPr>
        <w:t>"</w:t>
      </w:r>
      <w:r w:rsidRPr="00457856">
        <w:rPr>
          <w:rFonts w:ascii="Consolas" w:hAnsi="Consolas"/>
          <w:b/>
          <w:noProof/>
        </w:rPr>
        <w:t xml:space="preserve"> </w:t>
      </w:r>
      <w:r w:rsidRPr="00AC4476">
        <w:rPr>
          <w:noProof/>
        </w:rPr>
        <w:t xml:space="preserve">should be </w:t>
      </w:r>
      <w:r w:rsidR="00F93776">
        <w:rPr>
          <w:noProof/>
        </w:rPr>
        <w:t xml:space="preserve">displayed and the </w:t>
      </w:r>
      <w:r w:rsidR="005D7402" w:rsidRPr="005D7402">
        <w:rPr>
          <w:b/>
          <w:noProof/>
        </w:rPr>
        <w:t xml:space="preserve">home </w:t>
      </w:r>
      <w:r w:rsidR="00F93776" w:rsidRPr="00E44836">
        <w:rPr>
          <w:b/>
          <w:noProof/>
        </w:rPr>
        <w:t>catalog</w:t>
      </w:r>
      <w:r w:rsidR="00F93776">
        <w:rPr>
          <w:noProof/>
        </w:rPr>
        <w:t xml:space="preserve"> should be </w:t>
      </w:r>
      <w:r w:rsidR="00F93776" w:rsidRPr="008726CE">
        <w:rPr>
          <w:b/>
          <w:noProof/>
        </w:rPr>
        <w:t>shown</w:t>
      </w:r>
      <w:r w:rsidR="00457856">
        <w:rPr>
          <w:noProof/>
        </w:rPr>
        <w:t>.</w:t>
      </w:r>
    </w:p>
    <w:p w:rsidR="00B71410" w:rsidRDefault="00B71410" w:rsidP="00D214F5">
      <w:pPr>
        <w:pStyle w:val="Heading2"/>
        <w:jc w:val="center"/>
        <w:rPr>
          <w:noProof/>
        </w:rPr>
      </w:pPr>
      <w:r>
        <w:rPr>
          <w:noProof/>
        </w:rPr>
        <w:t>Subtmitting Your Solution</w:t>
      </w:r>
    </w:p>
    <w:p w:rsidR="00B71410" w:rsidRPr="00B71410" w:rsidRDefault="00B71410" w:rsidP="00B71410">
      <w:r>
        <w:t xml:space="preserve">Place in a </w:t>
      </w:r>
      <w:r w:rsidRPr="00010BE0">
        <w:rPr>
          <w:b/>
        </w:rPr>
        <w:t>ZIP</w:t>
      </w:r>
      <w:r>
        <w:t xml:space="preserve"> file your project folder. Exclude the </w:t>
      </w:r>
      <w:r w:rsidRPr="00B71410">
        <w:rPr>
          <w:rStyle w:val="CodeChar"/>
        </w:rPr>
        <w:t>node_modules</w:t>
      </w:r>
      <w:r>
        <w:t xml:space="preserve"> f</w:t>
      </w:r>
      <w:r w:rsidR="00010BE0">
        <w:t>older. Upload the archive to</w:t>
      </w:r>
      <w:r>
        <w:t xml:space="preserve"> Judge.</w:t>
      </w:r>
    </w:p>
    <w:sectPr w:rsidR="00B71410" w:rsidRPr="00B71410" w:rsidSect="00806A4A">
      <w:headerReference w:type="default" r:id="rId20"/>
      <w:footerReference w:type="default" r:id="rId21"/>
      <w:pgSz w:w="11909" w:h="16834" w:code="9"/>
      <w:pgMar w:top="567" w:right="737" w:bottom="1077" w:left="737" w:header="567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F5E5C" w:rsidRDefault="00AF5E5C" w:rsidP="008068A2">
      <w:pPr>
        <w:spacing w:after="0" w:line="240" w:lineRule="auto"/>
      </w:pPr>
      <w:r>
        <w:separator/>
      </w:r>
    </w:p>
  </w:endnote>
  <w:endnote w:type="continuationSeparator" w:id="0">
    <w:p w:rsidR="00AF5E5C" w:rsidRDefault="00AF5E5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4324" w:rsidRPr="00AC77AD" w:rsidRDefault="00E94324" w:rsidP="007C2AE6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7682F3F9" wp14:editId="18D69DBB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7C6DD596" wp14:editId="1CA7E6B6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704A9A79" wp14:editId="7915034C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5F8DDB2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62C77D1" wp14:editId="62FD547B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E94324" w:rsidRPr="008C2B83" w:rsidRDefault="00E94324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B5142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B5142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2C77D1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:rsidR="00E94324" w:rsidRPr="008C2B83" w:rsidRDefault="00E94324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B5142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B5142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B9EDE6F" wp14:editId="08C80372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E94324" w:rsidRDefault="00E94324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B9EDE6F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" filled="f" stroked="f" strokeweight=".5pt">
              <v:path arrowok="t"/>
              <v:textbox inset=".5mm,0,0,0">
                <w:txbxContent>
                  <w:p w:rsidR="00E94324" w:rsidRDefault="00E94324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C38EBF3" wp14:editId="2EC0CAAE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94324" w:rsidRDefault="00E94324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E94324" w:rsidRDefault="00E94324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B11F0BF" wp14:editId="1A4D85B6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B0F650B" wp14:editId="08A42D3E">
                                <wp:extent cx="171450" cy="205105"/>
                                <wp:effectExtent l="0" t="0" r="0" b="4445"/>
                                <wp:docPr id="7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D6859A0" wp14:editId="47430825">
                                <wp:extent cx="200152" cy="200152"/>
                                <wp:effectExtent l="0" t="0" r="9525" b="9525"/>
                                <wp:docPr id="26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19C560B" wp14:editId="159DE5B3">
                                <wp:extent cx="200152" cy="200152"/>
                                <wp:effectExtent l="0" t="0" r="9525" b="9525"/>
                                <wp:docPr id="27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581C7B0" wp14:editId="3ED6859A">
                                <wp:extent cx="200152" cy="200152"/>
                                <wp:effectExtent l="0" t="0" r="9525" b="9525"/>
                                <wp:docPr id="28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6D0368B" wp14:editId="3CC944EB">
                                <wp:extent cx="190500" cy="190500"/>
                                <wp:effectExtent l="0" t="0" r="0" b="0"/>
                                <wp:docPr id="30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65BDB8" wp14:editId="2A2C0739">
                                <wp:extent cx="176530" cy="176530"/>
                                <wp:effectExtent l="0" t="0" r="0" b="0"/>
                                <wp:docPr id="3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61DE534" wp14:editId="73EEF160">
                                <wp:extent cx="200152" cy="200152"/>
                                <wp:effectExtent l="0" t="0" r="9525" b="9525"/>
                                <wp:docPr id="33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0AEE8E3" wp14:editId="41290D6E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EF4FAF1" wp14:editId="774BE26A">
                                <wp:extent cx="200152" cy="200152"/>
                                <wp:effectExtent l="0" t="0" r="9525" b="9525"/>
                                <wp:docPr id="34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38EBF3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E94324" w:rsidRDefault="00E94324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E94324" w:rsidRDefault="00E94324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B11F0BF" wp14:editId="1A4D85B6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B0F650B" wp14:editId="08A42D3E">
                          <wp:extent cx="171450" cy="205105"/>
                          <wp:effectExtent l="0" t="0" r="0" b="4445"/>
                          <wp:docPr id="7" name="Picture 14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D6859A0" wp14:editId="47430825">
                          <wp:extent cx="200152" cy="200152"/>
                          <wp:effectExtent l="0" t="0" r="9525" b="9525"/>
                          <wp:docPr id="26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19C560B" wp14:editId="159DE5B3">
                          <wp:extent cx="200152" cy="200152"/>
                          <wp:effectExtent l="0" t="0" r="9525" b="9525"/>
                          <wp:docPr id="27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581C7B0" wp14:editId="3ED6859A">
                          <wp:extent cx="200152" cy="200152"/>
                          <wp:effectExtent l="0" t="0" r="9525" b="9525"/>
                          <wp:docPr id="28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6D0368B" wp14:editId="3CC944EB">
                          <wp:extent cx="190500" cy="190500"/>
                          <wp:effectExtent l="0" t="0" r="0" b="0"/>
                          <wp:docPr id="30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65BDB8" wp14:editId="2A2C0739">
                          <wp:extent cx="176530" cy="176530"/>
                          <wp:effectExtent l="0" t="0" r="0" b="0"/>
                          <wp:docPr id="3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61DE534" wp14:editId="73EEF160">
                          <wp:extent cx="200152" cy="200152"/>
                          <wp:effectExtent l="0" t="0" r="9525" b="9525"/>
                          <wp:docPr id="33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0AEE8E3" wp14:editId="41290D6E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EF4FAF1" wp14:editId="774BE26A">
                          <wp:extent cx="200152" cy="200152"/>
                          <wp:effectExtent l="0" t="0" r="9525" b="9525"/>
                          <wp:docPr id="34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:rsidR="00B5551C" w:rsidRPr="00AC77AD" w:rsidRDefault="00B5551C" w:rsidP="00AC77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F5E5C" w:rsidRDefault="00AF5E5C" w:rsidP="008068A2">
      <w:pPr>
        <w:spacing w:after="0" w:line="240" w:lineRule="auto"/>
      </w:pPr>
      <w:r>
        <w:separator/>
      </w:r>
    </w:p>
  </w:footnote>
  <w:footnote w:type="continuationSeparator" w:id="0">
    <w:p w:rsidR="00AF5E5C" w:rsidRDefault="00AF5E5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551C" w:rsidRDefault="00B5551C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ADE243E"/>
    <w:multiLevelType w:val="hybridMultilevel"/>
    <w:tmpl w:val="43383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C06654"/>
    <w:multiLevelType w:val="hybridMultilevel"/>
    <w:tmpl w:val="E4D08B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1B6950"/>
    <w:multiLevelType w:val="hybridMultilevel"/>
    <w:tmpl w:val="D390E0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814D54"/>
    <w:multiLevelType w:val="hybridMultilevel"/>
    <w:tmpl w:val="B5D8A23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B21A09"/>
    <w:multiLevelType w:val="hybridMultilevel"/>
    <w:tmpl w:val="2B56ED7C"/>
    <w:lvl w:ilvl="0" w:tplc="5E3EEB5E">
      <w:start w:val="1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AEF4B21"/>
    <w:multiLevelType w:val="hybridMultilevel"/>
    <w:tmpl w:val="C6E60A3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9D2BBE"/>
    <w:multiLevelType w:val="hybridMultilevel"/>
    <w:tmpl w:val="8A8A4356"/>
    <w:lvl w:ilvl="0" w:tplc="0402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5" w15:restartNumberingAfterBreak="0">
    <w:nsid w:val="308D508A"/>
    <w:multiLevelType w:val="hybridMultilevel"/>
    <w:tmpl w:val="1F020B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BC6F5E"/>
    <w:multiLevelType w:val="hybridMultilevel"/>
    <w:tmpl w:val="6850662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C43067"/>
    <w:multiLevelType w:val="hybridMultilevel"/>
    <w:tmpl w:val="5B1C96C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E75B4C"/>
    <w:multiLevelType w:val="hybridMultilevel"/>
    <w:tmpl w:val="744E79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597E51"/>
    <w:multiLevelType w:val="hybridMultilevel"/>
    <w:tmpl w:val="5BCE4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1F6013"/>
    <w:multiLevelType w:val="hybridMultilevel"/>
    <w:tmpl w:val="0B96E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1394D2D"/>
    <w:multiLevelType w:val="hybridMultilevel"/>
    <w:tmpl w:val="B4908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616933"/>
    <w:multiLevelType w:val="hybridMultilevel"/>
    <w:tmpl w:val="FF8640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B4751B"/>
    <w:multiLevelType w:val="hybridMultilevel"/>
    <w:tmpl w:val="9AB481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3" w15:restartNumberingAfterBreak="0">
    <w:nsid w:val="5D804637"/>
    <w:multiLevelType w:val="hybridMultilevel"/>
    <w:tmpl w:val="CDAA6F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7C12A1A"/>
    <w:multiLevelType w:val="hybridMultilevel"/>
    <w:tmpl w:val="D8F60F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4"/>
  </w:num>
  <w:num w:numId="3">
    <w:abstractNumId w:val="27"/>
  </w:num>
  <w:num w:numId="4">
    <w:abstractNumId w:val="22"/>
  </w:num>
  <w:num w:numId="5">
    <w:abstractNumId w:val="16"/>
  </w:num>
  <w:num w:numId="6">
    <w:abstractNumId w:val="14"/>
  </w:num>
  <w:num w:numId="7">
    <w:abstractNumId w:val="30"/>
  </w:num>
  <w:num w:numId="8">
    <w:abstractNumId w:val="11"/>
  </w:num>
  <w:num w:numId="9">
    <w:abstractNumId w:val="19"/>
  </w:num>
  <w:num w:numId="10">
    <w:abstractNumId w:val="18"/>
  </w:num>
  <w:num w:numId="11">
    <w:abstractNumId w:val="8"/>
  </w:num>
  <w:num w:numId="12">
    <w:abstractNumId w:val="13"/>
  </w:num>
  <w:num w:numId="13">
    <w:abstractNumId w:val="21"/>
  </w:num>
  <w:num w:numId="14">
    <w:abstractNumId w:val="3"/>
  </w:num>
  <w:num w:numId="15">
    <w:abstractNumId w:val="2"/>
  </w:num>
  <w:num w:numId="16">
    <w:abstractNumId w:val="3"/>
  </w:num>
  <w:num w:numId="17">
    <w:abstractNumId w:val="36"/>
  </w:num>
  <w:num w:numId="18">
    <w:abstractNumId w:val="33"/>
  </w:num>
  <w:num w:numId="19">
    <w:abstractNumId w:val="5"/>
  </w:num>
  <w:num w:numId="20">
    <w:abstractNumId w:val="20"/>
  </w:num>
  <w:num w:numId="21">
    <w:abstractNumId w:val="15"/>
  </w:num>
  <w:num w:numId="22">
    <w:abstractNumId w:val="26"/>
  </w:num>
  <w:num w:numId="23">
    <w:abstractNumId w:val="6"/>
  </w:num>
  <w:num w:numId="24">
    <w:abstractNumId w:val="28"/>
  </w:num>
  <w:num w:numId="25">
    <w:abstractNumId w:val="1"/>
  </w:num>
  <w:num w:numId="26">
    <w:abstractNumId w:val="24"/>
  </w:num>
  <w:num w:numId="27">
    <w:abstractNumId w:val="9"/>
  </w:num>
  <w:num w:numId="28">
    <w:abstractNumId w:val="35"/>
  </w:num>
  <w:num w:numId="29">
    <w:abstractNumId w:val="37"/>
  </w:num>
  <w:num w:numId="30">
    <w:abstractNumId w:val="31"/>
  </w:num>
  <w:num w:numId="31">
    <w:abstractNumId w:val="7"/>
  </w:num>
  <w:num w:numId="32">
    <w:abstractNumId w:val="29"/>
  </w:num>
  <w:num w:numId="33">
    <w:abstractNumId w:val="0"/>
  </w:num>
  <w:num w:numId="34">
    <w:abstractNumId w:val="17"/>
  </w:num>
  <w:num w:numId="35">
    <w:abstractNumId w:val="39"/>
  </w:num>
  <w:num w:numId="36">
    <w:abstractNumId w:val="40"/>
  </w:num>
  <w:num w:numId="37">
    <w:abstractNumId w:val="32"/>
  </w:num>
  <w:num w:numId="38">
    <w:abstractNumId w:val="25"/>
  </w:num>
  <w:num w:numId="39">
    <w:abstractNumId w:val="34"/>
  </w:num>
  <w:num w:numId="40">
    <w:abstractNumId w:val="41"/>
  </w:num>
  <w:num w:numId="41">
    <w:abstractNumId w:val="38"/>
  </w:num>
  <w:num w:numId="42">
    <w:abstractNumId w:val="10"/>
  </w:num>
  <w:num w:numId="43">
    <w:abstractNumId w:val="23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attachedTemplate r:id="rId1"/>
  <w:linkStyl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15B3"/>
    <w:rsid w:val="00002C1C"/>
    <w:rsid w:val="00003252"/>
    <w:rsid w:val="000044B8"/>
    <w:rsid w:val="0000671E"/>
    <w:rsid w:val="00006ACC"/>
    <w:rsid w:val="00007044"/>
    <w:rsid w:val="00010BE0"/>
    <w:rsid w:val="000111C9"/>
    <w:rsid w:val="00012157"/>
    <w:rsid w:val="00013B02"/>
    <w:rsid w:val="0001504C"/>
    <w:rsid w:val="00016630"/>
    <w:rsid w:val="00016893"/>
    <w:rsid w:val="00016D88"/>
    <w:rsid w:val="0001783F"/>
    <w:rsid w:val="00021147"/>
    <w:rsid w:val="000232F3"/>
    <w:rsid w:val="00025961"/>
    <w:rsid w:val="00025F04"/>
    <w:rsid w:val="000302C7"/>
    <w:rsid w:val="000304CF"/>
    <w:rsid w:val="00031C27"/>
    <w:rsid w:val="00034F29"/>
    <w:rsid w:val="00036A04"/>
    <w:rsid w:val="00037503"/>
    <w:rsid w:val="0004020F"/>
    <w:rsid w:val="000434C4"/>
    <w:rsid w:val="00045B7D"/>
    <w:rsid w:val="00046E9E"/>
    <w:rsid w:val="00054A53"/>
    <w:rsid w:val="0005589A"/>
    <w:rsid w:val="00063305"/>
    <w:rsid w:val="000646B6"/>
    <w:rsid w:val="000649F3"/>
    <w:rsid w:val="00064D15"/>
    <w:rsid w:val="0006680E"/>
    <w:rsid w:val="00067859"/>
    <w:rsid w:val="00067C2A"/>
    <w:rsid w:val="00070CC3"/>
    <w:rsid w:val="00070F75"/>
    <w:rsid w:val="00072545"/>
    <w:rsid w:val="00073E36"/>
    <w:rsid w:val="00074615"/>
    <w:rsid w:val="0007676E"/>
    <w:rsid w:val="00076FBE"/>
    <w:rsid w:val="0008252C"/>
    <w:rsid w:val="000825C2"/>
    <w:rsid w:val="00083A81"/>
    <w:rsid w:val="00083BAB"/>
    <w:rsid w:val="00085D79"/>
    <w:rsid w:val="00086727"/>
    <w:rsid w:val="00091BBD"/>
    <w:rsid w:val="000A1DCC"/>
    <w:rsid w:val="000A1E5A"/>
    <w:rsid w:val="000A340C"/>
    <w:rsid w:val="000B056F"/>
    <w:rsid w:val="000B06AE"/>
    <w:rsid w:val="000B56F0"/>
    <w:rsid w:val="000B60E4"/>
    <w:rsid w:val="000C7EF7"/>
    <w:rsid w:val="000D05C8"/>
    <w:rsid w:val="000D0A5D"/>
    <w:rsid w:val="000D5999"/>
    <w:rsid w:val="000D5E27"/>
    <w:rsid w:val="000D6B24"/>
    <w:rsid w:val="000E3A8C"/>
    <w:rsid w:val="000E4B80"/>
    <w:rsid w:val="000E595D"/>
    <w:rsid w:val="000F2D6C"/>
    <w:rsid w:val="000F548E"/>
    <w:rsid w:val="000F6E91"/>
    <w:rsid w:val="00103906"/>
    <w:rsid w:val="00104605"/>
    <w:rsid w:val="00105948"/>
    <w:rsid w:val="00111049"/>
    <w:rsid w:val="001142ED"/>
    <w:rsid w:val="0011446B"/>
    <w:rsid w:val="00116AE9"/>
    <w:rsid w:val="0012197C"/>
    <w:rsid w:val="0012246D"/>
    <w:rsid w:val="001249AB"/>
    <w:rsid w:val="001275B9"/>
    <w:rsid w:val="00130DB8"/>
    <w:rsid w:val="00134739"/>
    <w:rsid w:val="00140F87"/>
    <w:rsid w:val="00142665"/>
    <w:rsid w:val="0014452E"/>
    <w:rsid w:val="00144B98"/>
    <w:rsid w:val="00145DD5"/>
    <w:rsid w:val="0014610C"/>
    <w:rsid w:val="0015371C"/>
    <w:rsid w:val="00153FF7"/>
    <w:rsid w:val="001560B0"/>
    <w:rsid w:val="00157166"/>
    <w:rsid w:val="00160108"/>
    <w:rsid w:val="00160AC4"/>
    <w:rsid w:val="001619DF"/>
    <w:rsid w:val="001639B3"/>
    <w:rsid w:val="00164CDC"/>
    <w:rsid w:val="001669C7"/>
    <w:rsid w:val="00167CF1"/>
    <w:rsid w:val="00171021"/>
    <w:rsid w:val="00171AA0"/>
    <w:rsid w:val="00172171"/>
    <w:rsid w:val="00172602"/>
    <w:rsid w:val="001728F4"/>
    <w:rsid w:val="0017574F"/>
    <w:rsid w:val="0017730D"/>
    <w:rsid w:val="00182E3A"/>
    <w:rsid w:val="00183A2C"/>
    <w:rsid w:val="00184DA2"/>
    <w:rsid w:val="0018642C"/>
    <w:rsid w:val="00186E2A"/>
    <w:rsid w:val="00187C28"/>
    <w:rsid w:val="001904EB"/>
    <w:rsid w:val="00191903"/>
    <w:rsid w:val="00195BDB"/>
    <w:rsid w:val="0019731D"/>
    <w:rsid w:val="001A1011"/>
    <w:rsid w:val="001A2AF1"/>
    <w:rsid w:val="001A2C54"/>
    <w:rsid w:val="001A350D"/>
    <w:rsid w:val="001B3001"/>
    <w:rsid w:val="001B56C6"/>
    <w:rsid w:val="001B6492"/>
    <w:rsid w:val="001B7334"/>
    <w:rsid w:val="001C1C20"/>
    <w:rsid w:val="001D154B"/>
    <w:rsid w:val="001D2464"/>
    <w:rsid w:val="001D2915"/>
    <w:rsid w:val="001E0929"/>
    <w:rsid w:val="001E095C"/>
    <w:rsid w:val="001E1161"/>
    <w:rsid w:val="001E379F"/>
    <w:rsid w:val="001E3FEF"/>
    <w:rsid w:val="001E5745"/>
    <w:rsid w:val="001F007C"/>
    <w:rsid w:val="001F33A6"/>
    <w:rsid w:val="001F3D2A"/>
    <w:rsid w:val="001F4B6B"/>
    <w:rsid w:val="00200076"/>
    <w:rsid w:val="00201EFC"/>
    <w:rsid w:val="00202683"/>
    <w:rsid w:val="0020373E"/>
    <w:rsid w:val="002053DC"/>
    <w:rsid w:val="002071BF"/>
    <w:rsid w:val="0021092D"/>
    <w:rsid w:val="00211959"/>
    <w:rsid w:val="00215FCE"/>
    <w:rsid w:val="00220960"/>
    <w:rsid w:val="002209F4"/>
    <w:rsid w:val="00221421"/>
    <w:rsid w:val="0022411C"/>
    <w:rsid w:val="00224266"/>
    <w:rsid w:val="002328A5"/>
    <w:rsid w:val="00234B26"/>
    <w:rsid w:val="002406E9"/>
    <w:rsid w:val="002440DF"/>
    <w:rsid w:val="00246C88"/>
    <w:rsid w:val="0025096C"/>
    <w:rsid w:val="00255940"/>
    <w:rsid w:val="00255F51"/>
    <w:rsid w:val="00256BCD"/>
    <w:rsid w:val="0025758E"/>
    <w:rsid w:val="00261297"/>
    <w:rsid w:val="00263D21"/>
    <w:rsid w:val="00264287"/>
    <w:rsid w:val="0026589D"/>
    <w:rsid w:val="002664E1"/>
    <w:rsid w:val="002753B3"/>
    <w:rsid w:val="00277107"/>
    <w:rsid w:val="0028263B"/>
    <w:rsid w:val="0028418F"/>
    <w:rsid w:val="002854FC"/>
    <w:rsid w:val="00287D00"/>
    <w:rsid w:val="002910E7"/>
    <w:rsid w:val="002965AD"/>
    <w:rsid w:val="00297CC3"/>
    <w:rsid w:val="002A21DA"/>
    <w:rsid w:val="002A2D2D"/>
    <w:rsid w:val="002A3E0E"/>
    <w:rsid w:val="002B079F"/>
    <w:rsid w:val="002B46CC"/>
    <w:rsid w:val="002B46DF"/>
    <w:rsid w:val="002B489A"/>
    <w:rsid w:val="002B631E"/>
    <w:rsid w:val="002C18BB"/>
    <w:rsid w:val="002D57A7"/>
    <w:rsid w:val="002D5898"/>
    <w:rsid w:val="002D595C"/>
    <w:rsid w:val="002D5A7E"/>
    <w:rsid w:val="002E3FFD"/>
    <w:rsid w:val="002E7E8B"/>
    <w:rsid w:val="002E7F29"/>
    <w:rsid w:val="002F145A"/>
    <w:rsid w:val="002F299B"/>
    <w:rsid w:val="00303EAE"/>
    <w:rsid w:val="00304A65"/>
    <w:rsid w:val="00304A79"/>
    <w:rsid w:val="00306105"/>
    <w:rsid w:val="00312F22"/>
    <w:rsid w:val="00316A26"/>
    <w:rsid w:val="003226CA"/>
    <w:rsid w:val="0033212E"/>
    <w:rsid w:val="00332F1A"/>
    <w:rsid w:val="00333E9A"/>
    <w:rsid w:val="0033490F"/>
    <w:rsid w:val="003358EC"/>
    <w:rsid w:val="0033720D"/>
    <w:rsid w:val="003423D6"/>
    <w:rsid w:val="0034325B"/>
    <w:rsid w:val="00344287"/>
    <w:rsid w:val="003452B1"/>
    <w:rsid w:val="00345610"/>
    <w:rsid w:val="0034653A"/>
    <w:rsid w:val="00351B2B"/>
    <w:rsid w:val="00352A1A"/>
    <w:rsid w:val="0035697F"/>
    <w:rsid w:val="003616E9"/>
    <w:rsid w:val="00362728"/>
    <w:rsid w:val="00363B3A"/>
    <w:rsid w:val="00366701"/>
    <w:rsid w:val="00371188"/>
    <w:rsid w:val="00371577"/>
    <w:rsid w:val="00373DE0"/>
    <w:rsid w:val="00375724"/>
    <w:rsid w:val="00377406"/>
    <w:rsid w:val="00380B3F"/>
    <w:rsid w:val="003817EF"/>
    <w:rsid w:val="00381C7B"/>
    <w:rsid w:val="00381F46"/>
    <w:rsid w:val="00382A45"/>
    <w:rsid w:val="0038470B"/>
    <w:rsid w:val="00387E4C"/>
    <w:rsid w:val="00391D45"/>
    <w:rsid w:val="00393972"/>
    <w:rsid w:val="00394B32"/>
    <w:rsid w:val="0039745D"/>
    <w:rsid w:val="003A0300"/>
    <w:rsid w:val="003A1601"/>
    <w:rsid w:val="003A1766"/>
    <w:rsid w:val="003A18FE"/>
    <w:rsid w:val="003A3C98"/>
    <w:rsid w:val="003A5602"/>
    <w:rsid w:val="003A7863"/>
    <w:rsid w:val="003B21F5"/>
    <w:rsid w:val="003B326A"/>
    <w:rsid w:val="003B444A"/>
    <w:rsid w:val="003B6A53"/>
    <w:rsid w:val="003B712E"/>
    <w:rsid w:val="003C1207"/>
    <w:rsid w:val="003C36CA"/>
    <w:rsid w:val="003C3CC1"/>
    <w:rsid w:val="003C6CAA"/>
    <w:rsid w:val="003C7642"/>
    <w:rsid w:val="003D043D"/>
    <w:rsid w:val="003D0DC9"/>
    <w:rsid w:val="003D166E"/>
    <w:rsid w:val="003D2FB1"/>
    <w:rsid w:val="003D39A6"/>
    <w:rsid w:val="003D6598"/>
    <w:rsid w:val="003E167F"/>
    <w:rsid w:val="003E210F"/>
    <w:rsid w:val="003E6582"/>
    <w:rsid w:val="003E6B67"/>
    <w:rsid w:val="003E6BFB"/>
    <w:rsid w:val="003E7974"/>
    <w:rsid w:val="003F0355"/>
    <w:rsid w:val="003F1864"/>
    <w:rsid w:val="003F2C5D"/>
    <w:rsid w:val="003F3BD8"/>
    <w:rsid w:val="003F4F9C"/>
    <w:rsid w:val="004108A1"/>
    <w:rsid w:val="0041131A"/>
    <w:rsid w:val="00413508"/>
    <w:rsid w:val="0041481D"/>
    <w:rsid w:val="00414B5B"/>
    <w:rsid w:val="004179E3"/>
    <w:rsid w:val="0042170D"/>
    <w:rsid w:val="0042390A"/>
    <w:rsid w:val="0042677E"/>
    <w:rsid w:val="00427F8E"/>
    <w:rsid w:val="004311CA"/>
    <w:rsid w:val="004404C1"/>
    <w:rsid w:val="00444804"/>
    <w:rsid w:val="00444E72"/>
    <w:rsid w:val="0044712F"/>
    <w:rsid w:val="004506A6"/>
    <w:rsid w:val="00452509"/>
    <w:rsid w:val="0045453A"/>
    <w:rsid w:val="00455C32"/>
    <w:rsid w:val="00455EFF"/>
    <w:rsid w:val="00457856"/>
    <w:rsid w:val="004616FA"/>
    <w:rsid w:val="00462250"/>
    <w:rsid w:val="004627A5"/>
    <w:rsid w:val="00462FE4"/>
    <w:rsid w:val="004652CE"/>
    <w:rsid w:val="00467388"/>
    <w:rsid w:val="00471DC3"/>
    <w:rsid w:val="00472AE2"/>
    <w:rsid w:val="0047331A"/>
    <w:rsid w:val="00474889"/>
    <w:rsid w:val="00476D4B"/>
    <w:rsid w:val="00481AED"/>
    <w:rsid w:val="00484BC7"/>
    <w:rsid w:val="00486143"/>
    <w:rsid w:val="004877D5"/>
    <w:rsid w:val="00496C30"/>
    <w:rsid w:val="004A13E1"/>
    <w:rsid w:val="004A7466"/>
    <w:rsid w:val="004A7E77"/>
    <w:rsid w:val="004B0EAE"/>
    <w:rsid w:val="004B177D"/>
    <w:rsid w:val="004B5040"/>
    <w:rsid w:val="004B5838"/>
    <w:rsid w:val="004C4260"/>
    <w:rsid w:val="004C680F"/>
    <w:rsid w:val="004C6AC8"/>
    <w:rsid w:val="004C7EF5"/>
    <w:rsid w:val="004D20FF"/>
    <w:rsid w:val="004D29A9"/>
    <w:rsid w:val="004D71B1"/>
    <w:rsid w:val="004D727E"/>
    <w:rsid w:val="004F0F17"/>
    <w:rsid w:val="004F193F"/>
    <w:rsid w:val="004F5EDF"/>
    <w:rsid w:val="004F61AF"/>
    <w:rsid w:val="004F62BD"/>
    <w:rsid w:val="004F64AB"/>
    <w:rsid w:val="004F6BF0"/>
    <w:rsid w:val="004F72DA"/>
    <w:rsid w:val="004F7F4C"/>
    <w:rsid w:val="0050017E"/>
    <w:rsid w:val="005004CE"/>
    <w:rsid w:val="00501CEF"/>
    <w:rsid w:val="005029CB"/>
    <w:rsid w:val="00502AA2"/>
    <w:rsid w:val="00503C06"/>
    <w:rsid w:val="00512940"/>
    <w:rsid w:val="00513CE1"/>
    <w:rsid w:val="00517B12"/>
    <w:rsid w:val="005223D6"/>
    <w:rsid w:val="005232BC"/>
    <w:rsid w:val="00524166"/>
    <w:rsid w:val="00524789"/>
    <w:rsid w:val="00527B23"/>
    <w:rsid w:val="005342A7"/>
    <w:rsid w:val="00534695"/>
    <w:rsid w:val="00534C5F"/>
    <w:rsid w:val="00534F5C"/>
    <w:rsid w:val="005360F6"/>
    <w:rsid w:val="0054030F"/>
    <w:rsid w:val="00540806"/>
    <w:rsid w:val="005413DC"/>
    <w:rsid w:val="00543716"/>
    <w:rsid w:val="00546313"/>
    <w:rsid w:val="00551D82"/>
    <w:rsid w:val="005525CE"/>
    <w:rsid w:val="0055336B"/>
    <w:rsid w:val="00553CCB"/>
    <w:rsid w:val="0055767B"/>
    <w:rsid w:val="0055796A"/>
    <w:rsid w:val="00557BCE"/>
    <w:rsid w:val="00557C22"/>
    <w:rsid w:val="00560779"/>
    <w:rsid w:val="00564029"/>
    <w:rsid w:val="00564D7B"/>
    <w:rsid w:val="0056527D"/>
    <w:rsid w:val="00565440"/>
    <w:rsid w:val="005674A0"/>
    <w:rsid w:val="00572637"/>
    <w:rsid w:val="005803E5"/>
    <w:rsid w:val="00583332"/>
    <w:rsid w:val="00583A9E"/>
    <w:rsid w:val="00584EDB"/>
    <w:rsid w:val="00585C3A"/>
    <w:rsid w:val="00585DB9"/>
    <w:rsid w:val="005865E5"/>
    <w:rsid w:val="0059044E"/>
    <w:rsid w:val="00591522"/>
    <w:rsid w:val="005952A0"/>
    <w:rsid w:val="00596357"/>
    <w:rsid w:val="005A0B79"/>
    <w:rsid w:val="005A5223"/>
    <w:rsid w:val="005A7EDE"/>
    <w:rsid w:val="005B1D6E"/>
    <w:rsid w:val="005B1EBF"/>
    <w:rsid w:val="005B1F7E"/>
    <w:rsid w:val="005B32AC"/>
    <w:rsid w:val="005B391B"/>
    <w:rsid w:val="005B59DB"/>
    <w:rsid w:val="005C131C"/>
    <w:rsid w:val="005C6A24"/>
    <w:rsid w:val="005C6C3F"/>
    <w:rsid w:val="005C73B8"/>
    <w:rsid w:val="005C7BFE"/>
    <w:rsid w:val="005D0207"/>
    <w:rsid w:val="005D0F90"/>
    <w:rsid w:val="005D3117"/>
    <w:rsid w:val="005D3EB1"/>
    <w:rsid w:val="005D7402"/>
    <w:rsid w:val="005E04CE"/>
    <w:rsid w:val="005E1141"/>
    <w:rsid w:val="005E4C99"/>
    <w:rsid w:val="005E5094"/>
    <w:rsid w:val="005E6CC9"/>
    <w:rsid w:val="005E6E29"/>
    <w:rsid w:val="005E7760"/>
    <w:rsid w:val="005E7A42"/>
    <w:rsid w:val="005F1D5F"/>
    <w:rsid w:val="005F204A"/>
    <w:rsid w:val="005F278E"/>
    <w:rsid w:val="005F5F78"/>
    <w:rsid w:val="005F61C1"/>
    <w:rsid w:val="005F7A49"/>
    <w:rsid w:val="006023A3"/>
    <w:rsid w:val="00602D52"/>
    <w:rsid w:val="006036E1"/>
    <w:rsid w:val="00604363"/>
    <w:rsid w:val="00605051"/>
    <w:rsid w:val="0060680F"/>
    <w:rsid w:val="00610E19"/>
    <w:rsid w:val="00611122"/>
    <w:rsid w:val="006120B2"/>
    <w:rsid w:val="00612AAC"/>
    <w:rsid w:val="0061659D"/>
    <w:rsid w:val="006205C9"/>
    <w:rsid w:val="00624DCF"/>
    <w:rsid w:val="00625303"/>
    <w:rsid w:val="00625E88"/>
    <w:rsid w:val="00632962"/>
    <w:rsid w:val="00633198"/>
    <w:rsid w:val="0063342B"/>
    <w:rsid w:val="00635D45"/>
    <w:rsid w:val="0064098C"/>
    <w:rsid w:val="00640A9D"/>
    <w:rsid w:val="00645F6F"/>
    <w:rsid w:val="0065113B"/>
    <w:rsid w:val="00651F1A"/>
    <w:rsid w:val="00652B45"/>
    <w:rsid w:val="00653DA9"/>
    <w:rsid w:val="0065718D"/>
    <w:rsid w:val="006577B3"/>
    <w:rsid w:val="00663AB3"/>
    <w:rsid w:val="006652BC"/>
    <w:rsid w:val="006660F3"/>
    <w:rsid w:val="0066627A"/>
    <w:rsid w:val="00666EB1"/>
    <w:rsid w:val="00667565"/>
    <w:rsid w:val="0066769E"/>
    <w:rsid w:val="00670041"/>
    <w:rsid w:val="00670C54"/>
    <w:rsid w:val="0067114C"/>
    <w:rsid w:val="00671FE2"/>
    <w:rsid w:val="0067570F"/>
    <w:rsid w:val="006767BC"/>
    <w:rsid w:val="00676EC6"/>
    <w:rsid w:val="006813EB"/>
    <w:rsid w:val="006830F8"/>
    <w:rsid w:val="0069297C"/>
    <w:rsid w:val="00694061"/>
    <w:rsid w:val="00694F21"/>
    <w:rsid w:val="00695634"/>
    <w:rsid w:val="0069586E"/>
    <w:rsid w:val="0069690B"/>
    <w:rsid w:val="006A4CA4"/>
    <w:rsid w:val="006A6EEC"/>
    <w:rsid w:val="006A7152"/>
    <w:rsid w:val="006B2F67"/>
    <w:rsid w:val="006B5142"/>
    <w:rsid w:val="006B5EAB"/>
    <w:rsid w:val="006B73BE"/>
    <w:rsid w:val="006C08A5"/>
    <w:rsid w:val="006C5168"/>
    <w:rsid w:val="006C5BA9"/>
    <w:rsid w:val="006C7054"/>
    <w:rsid w:val="006D2DB5"/>
    <w:rsid w:val="006D505E"/>
    <w:rsid w:val="006D7166"/>
    <w:rsid w:val="006E05C2"/>
    <w:rsid w:val="006E1746"/>
    <w:rsid w:val="006E2245"/>
    <w:rsid w:val="006E55BE"/>
    <w:rsid w:val="006E7E50"/>
    <w:rsid w:val="006F2B65"/>
    <w:rsid w:val="006F56EE"/>
    <w:rsid w:val="006F7BA8"/>
    <w:rsid w:val="00700BCC"/>
    <w:rsid w:val="00701D6D"/>
    <w:rsid w:val="00703385"/>
    <w:rsid w:val="00704432"/>
    <w:rsid w:val="007048E2"/>
    <w:rsid w:val="007051DF"/>
    <w:rsid w:val="0070660D"/>
    <w:rsid w:val="007072BE"/>
    <w:rsid w:val="00712A0E"/>
    <w:rsid w:val="00712D20"/>
    <w:rsid w:val="00721E40"/>
    <w:rsid w:val="00722D09"/>
    <w:rsid w:val="00724DA4"/>
    <w:rsid w:val="00726D5C"/>
    <w:rsid w:val="007277B9"/>
    <w:rsid w:val="0073207B"/>
    <w:rsid w:val="00732C77"/>
    <w:rsid w:val="00732EB9"/>
    <w:rsid w:val="00733CFF"/>
    <w:rsid w:val="0073688F"/>
    <w:rsid w:val="00742EBB"/>
    <w:rsid w:val="00744D3B"/>
    <w:rsid w:val="007461DA"/>
    <w:rsid w:val="00747053"/>
    <w:rsid w:val="00751030"/>
    <w:rsid w:val="007520AC"/>
    <w:rsid w:val="00756676"/>
    <w:rsid w:val="007569D8"/>
    <w:rsid w:val="0076251F"/>
    <w:rsid w:val="00763381"/>
    <w:rsid w:val="0076477F"/>
    <w:rsid w:val="00765402"/>
    <w:rsid w:val="00766DC8"/>
    <w:rsid w:val="00767DE2"/>
    <w:rsid w:val="007707B8"/>
    <w:rsid w:val="00770D86"/>
    <w:rsid w:val="00772202"/>
    <w:rsid w:val="00772305"/>
    <w:rsid w:val="007729EC"/>
    <w:rsid w:val="00775497"/>
    <w:rsid w:val="0078035F"/>
    <w:rsid w:val="00785258"/>
    <w:rsid w:val="00785B36"/>
    <w:rsid w:val="00787BD6"/>
    <w:rsid w:val="007907BB"/>
    <w:rsid w:val="00790D47"/>
    <w:rsid w:val="00791F02"/>
    <w:rsid w:val="0079324A"/>
    <w:rsid w:val="00794581"/>
    <w:rsid w:val="00794761"/>
    <w:rsid w:val="007968BF"/>
    <w:rsid w:val="00796BD5"/>
    <w:rsid w:val="0079719C"/>
    <w:rsid w:val="007A1650"/>
    <w:rsid w:val="007A1B41"/>
    <w:rsid w:val="007A59A6"/>
    <w:rsid w:val="007A635E"/>
    <w:rsid w:val="007A72F1"/>
    <w:rsid w:val="007B2E33"/>
    <w:rsid w:val="007B532E"/>
    <w:rsid w:val="007B6571"/>
    <w:rsid w:val="007C2A09"/>
    <w:rsid w:val="007C37F9"/>
    <w:rsid w:val="007C3E81"/>
    <w:rsid w:val="007C76EF"/>
    <w:rsid w:val="007D0A99"/>
    <w:rsid w:val="007D1FB9"/>
    <w:rsid w:val="007D213E"/>
    <w:rsid w:val="007D4482"/>
    <w:rsid w:val="007D5404"/>
    <w:rsid w:val="007D5E2E"/>
    <w:rsid w:val="007D69B1"/>
    <w:rsid w:val="007D7040"/>
    <w:rsid w:val="007D7BBE"/>
    <w:rsid w:val="007E0960"/>
    <w:rsid w:val="007E3A67"/>
    <w:rsid w:val="007E4E9A"/>
    <w:rsid w:val="007E51C3"/>
    <w:rsid w:val="007F0CAE"/>
    <w:rsid w:val="007F3874"/>
    <w:rsid w:val="007F3C6D"/>
    <w:rsid w:val="007F4D40"/>
    <w:rsid w:val="007F7897"/>
    <w:rsid w:val="00803E9C"/>
    <w:rsid w:val="00803EB9"/>
    <w:rsid w:val="00805786"/>
    <w:rsid w:val="00805DA9"/>
    <w:rsid w:val="00806230"/>
    <w:rsid w:val="008068A2"/>
    <w:rsid w:val="00806A4A"/>
    <w:rsid w:val="008105A0"/>
    <w:rsid w:val="00812C2C"/>
    <w:rsid w:val="00814EF4"/>
    <w:rsid w:val="00817932"/>
    <w:rsid w:val="008205CE"/>
    <w:rsid w:val="008236F1"/>
    <w:rsid w:val="00824F5A"/>
    <w:rsid w:val="00831EBD"/>
    <w:rsid w:val="00832249"/>
    <w:rsid w:val="0083225B"/>
    <w:rsid w:val="008344D2"/>
    <w:rsid w:val="00834D57"/>
    <w:rsid w:val="00841026"/>
    <w:rsid w:val="0084312D"/>
    <w:rsid w:val="00844535"/>
    <w:rsid w:val="00851A0F"/>
    <w:rsid w:val="00852C36"/>
    <w:rsid w:val="00854348"/>
    <w:rsid w:val="008561DC"/>
    <w:rsid w:val="00860EBE"/>
    <w:rsid w:val="00861295"/>
    <w:rsid w:val="00861625"/>
    <w:rsid w:val="008617B5"/>
    <w:rsid w:val="0087074D"/>
    <w:rsid w:val="00870828"/>
    <w:rsid w:val="008726CE"/>
    <w:rsid w:val="00872709"/>
    <w:rsid w:val="00872A9A"/>
    <w:rsid w:val="00872DD4"/>
    <w:rsid w:val="00873E31"/>
    <w:rsid w:val="00877C80"/>
    <w:rsid w:val="00877D66"/>
    <w:rsid w:val="0088080B"/>
    <w:rsid w:val="00882B81"/>
    <w:rsid w:val="00884545"/>
    <w:rsid w:val="008846E7"/>
    <w:rsid w:val="008850E0"/>
    <w:rsid w:val="0089119D"/>
    <w:rsid w:val="0089125D"/>
    <w:rsid w:val="0089139C"/>
    <w:rsid w:val="008918FB"/>
    <w:rsid w:val="0089362D"/>
    <w:rsid w:val="00895007"/>
    <w:rsid w:val="00897974"/>
    <w:rsid w:val="008A1638"/>
    <w:rsid w:val="008A271F"/>
    <w:rsid w:val="008A68D5"/>
    <w:rsid w:val="008B10A6"/>
    <w:rsid w:val="008B46F0"/>
    <w:rsid w:val="008C2B83"/>
    <w:rsid w:val="008C39E9"/>
    <w:rsid w:val="008D0285"/>
    <w:rsid w:val="008D2CA6"/>
    <w:rsid w:val="008D6EAD"/>
    <w:rsid w:val="008E0FD8"/>
    <w:rsid w:val="008E4FD8"/>
    <w:rsid w:val="008E6CF3"/>
    <w:rsid w:val="008E723E"/>
    <w:rsid w:val="008F1936"/>
    <w:rsid w:val="008F202C"/>
    <w:rsid w:val="008F22F0"/>
    <w:rsid w:val="008F5B43"/>
    <w:rsid w:val="008F5FDB"/>
    <w:rsid w:val="00902E68"/>
    <w:rsid w:val="00906727"/>
    <w:rsid w:val="00912B64"/>
    <w:rsid w:val="00912BC6"/>
    <w:rsid w:val="00913F2E"/>
    <w:rsid w:val="00914594"/>
    <w:rsid w:val="0092361F"/>
    <w:rsid w:val="0092647A"/>
    <w:rsid w:val="00933894"/>
    <w:rsid w:val="00933BF4"/>
    <w:rsid w:val="009350A2"/>
    <w:rsid w:val="0094004E"/>
    <w:rsid w:val="00940291"/>
    <w:rsid w:val="00941FFF"/>
    <w:rsid w:val="0094330B"/>
    <w:rsid w:val="00944948"/>
    <w:rsid w:val="00945F3B"/>
    <w:rsid w:val="00947DFF"/>
    <w:rsid w:val="00951691"/>
    <w:rsid w:val="00951855"/>
    <w:rsid w:val="0095391F"/>
    <w:rsid w:val="00957239"/>
    <w:rsid w:val="0095730E"/>
    <w:rsid w:val="00962328"/>
    <w:rsid w:val="00962ED2"/>
    <w:rsid w:val="00963F6D"/>
    <w:rsid w:val="00970DF1"/>
    <w:rsid w:val="00972CD6"/>
    <w:rsid w:val="00975A67"/>
    <w:rsid w:val="00976660"/>
    <w:rsid w:val="00980F26"/>
    <w:rsid w:val="009816F7"/>
    <w:rsid w:val="00984457"/>
    <w:rsid w:val="009854A7"/>
    <w:rsid w:val="00990C9F"/>
    <w:rsid w:val="009919A3"/>
    <w:rsid w:val="00994796"/>
    <w:rsid w:val="009964B3"/>
    <w:rsid w:val="009970BE"/>
    <w:rsid w:val="00997517"/>
    <w:rsid w:val="009A296D"/>
    <w:rsid w:val="009A508F"/>
    <w:rsid w:val="009A523A"/>
    <w:rsid w:val="009B1972"/>
    <w:rsid w:val="009B2072"/>
    <w:rsid w:val="009B629E"/>
    <w:rsid w:val="009B6F06"/>
    <w:rsid w:val="009B70FF"/>
    <w:rsid w:val="009C0C39"/>
    <w:rsid w:val="009C133F"/>
    <w:rsid w:val="009C151E"/>
    <w:rsid w:val="009C578D"/>
    <w:rsid w:val="009C6C00"/>
    <w:rsid w:val="009C756B"/>
    <w:rsid w:val="009D1805"/>
    <w:rsid w:val="009E33A9"/>
    <w:rsid w:val="009E66A6"/>
    <w:rsid w:val="009F120B"/>
    <w:rsid w:val="009F1D5C"/>
    <w:rsid w:val="009F308B"/>
    <w:rsid w:val="009F3A30"/>
    <w:rsid w:val="00A01F04"/>
    <w:rsid w:val="00A021CA"/>
    <w:rsid w:val="00A02545"/>
    <w:rsid w:val="00A051B7"/>
    <w:rsid w:val="00A067D2"/>
    <w:rsid w:val="00A06D89"/>
    <w:rsid w:val="00A110C9"/>
    <w:rsid w:val="00A160D2"/>
    <w:rsid w:val="00A169B5"/>
    <w:rsid w:val="00A17874"/>
    <w:rsid w:val="00A211EF"/>
    <w:rsid w:val="00A21234"/>
    <w:rsid w:val="00A216A9"/>
    <w:rsid w:val="00A22961"/>
    <w:rsid w:val="00A24315"/>
    <w:rsid w:val="00A254D2"/>
    <w:rsid w:val="00A27405"/>
    <w:rsid w:val="00A27D35"/>
    <w:rsid w:val="00A34549"/>
    <w:rsid w:val="00A34C35"/>
    <w:rsid w:val="00A4039C"/>
    <w:rsid w:val="00A405BC"/>
    <w:rsid w:val="00A40CBD"/>
    <w:rsid w:val="00A41AC8"/>
    <w:rsid w:val="00A42125"/>
    <w:rsid w:val="00A4260B"/>
    <w:rsid w:val="00A45A89"/>
    <w:rsid w:val="00A47F12"/>
    <w:rsid w:val="00A52D69"/>
    <w:rsid w:val="00A52EC4"/>
    <w:rsid w:val="00A53E4C"/>
    <w:rsid w:val="00A543E2"/>
    <w:rsid w:val="00A57D20"/>
    <w:rsid w:val="00A60D7B"/>
    <w:rsid w:val="00A70227"/>
    <w:rsid w:val="00A75BA0"/>
    <w:rsid w:val="00A77DCC"/>
    <w:rsid w:val="00A826A0"/>
    <w:rsid w:val="00A83D6E"/>
    <w:rsid w:val="00A86A51"/>
    <w:rsid w:val="00A87D30"/>
    <w:rsid w:val="00A901AB"/>
    <w:rsid w:val="00A9515A"/>
    <w:rsid w:val="00AA03E7"/>
    <w:rsid w:val="00AA11BB"/>
    <w:rsid w:val="00AA3772"/>
    <w:rsid w:val="00AA4957"/>
    <w:rsid w:val="00AA7407"/>
    <w:rsid w:val="00AA76C7"/>
    <w:rsid w:val="00AA7FFA"/>
    <w:rsid w:val="00AB07C0"/>
    <w:rsid w:val="00AB0F9D"/>
    <w:rsid w:val="00AB106E"/>
    <w:rsid w:val="00AB2224"/>
    <w:rsid w:val="00AB407D"/>
    <w:rsid w:val="00AB7C72"/>
    <w:rsid w:val="00AC0945"/>
    <w:rsid w:val="00AC0F41"/>
    <w:rsid w:val="00AC4476"/>
    <w:rsid w:val="00AC60FE"/>
    <w:rsid w:val="00AC650D"/>
    <w:rsid w:val="00AC6C1B"/>
    <w:rsid w:val="00AC7349"/>
    <w:rsid w:val="00AC7550"/>
    <w:rsid w:val="00AC77AD"/>
    <w:rsid w:val="00AD1BE6"/>
    <w:rsid w:val="00AD3214"/>
    <w:rsid w:val="00AD5D9B"/>
    <w:rsid w:val="00AE01A4"/>
    <w:rsid w:val="00AE0551"/>
    <w:rsid w:val="00AE05D3"/>
    <w:rsid w:val="00AE158B"/>
    <w:rsid w:val="00AE36D9"/>
    <w:rsid w:val="00AE4557"/>
    <w:rsid w:val="00AE707A"/>
    <w:rsid w:val="00AF1850"/>
    <w:rsid w:val="00AF1B14"/>
    <w:rsid w:val="00AF408C"/>
    <w:rsid w:val="00AF4CDE"/>
    <w:rsid w:val="00AF5B7F"/>
    <w:rsid w:val="00AF5E5C"/>
    <w:rsid w:val="00B020DA"/>
    <w:rsid w:val="00B034B7"/>
    <w:rsid w:val="00B05FF9"/>
    <w:rsid w:val="00B1301D"/>
    <w:rsid w:val="00B14723"/>
    <w:rsid w:val="00B148DD"/>
    <w:rsid w:val="00B15AD3"/>
    <w:rsid w:val="00B20797"/>
    <w:rsid w:val="00B21C1E"/>
    <w:rsid w:val="00B237DB"/>
    <w:rsid w:val="00B27FC0"/>
    <w:rsid w:val="00B3458E"/>
    <w:rsid w:val="00B34AAA"/>
    <w:rsid w:val="00B37136"/>
    <w:rsid w:val="00B37908"/>
    <w:rsid w:val="00B42483"/>
    <w:rsid w:val="00B502E3"/>
    <w:rsid w:val="00B5306B"/>
    <w:rsid w:val="00B538C6"/>
    <w:rsid w:val="00B55514"/>
    <w:rsid w:val="00B5551C"/>
    <w:rsid w:val="00B55BF6"/>
    <w:rsid w:val="00B55D21"/>
    <w:rsid w:val="00B565FD"/>
    <w:rsid w:val="00B57233"/>
    <w:rsid w:val="00B600BD"/>
    <w:rsid w:val="00B60226"/>
    <w:rsid w:val="00B622F6"/>
    <w:rsid w:val="00B63DED"/>
    <w:rsid w:val="00B71410"/>
    <w:rsid w:val="00B71589"/>
    <w:rsid w:val="00B73058"/>
    <w:rsid w:val="00B73A53"/>
    <w:rsid w:val="00B7454C"/>
    <w:rsid w:val="00B7632E"/>
    <w:rsid w:val="00B77294"/>
    <w:rsid w:val="00B776BE"/>
    <w:rsid w:val="00B81460"/>
    <w:rsid w:val="00B817E3"/>
    <w:rsid w:val="00B82D8D"/>
    <w:rsid w:val="00B841F7"/>
    <w:rsid w:val="00B84617"/>
    <w:rsid w:val="00B86796"/>
    <w:rsid w:val="00B9309B"/>
    <w:rsid w:val="00BA1F40"/>
    <w:rsid w:val="00BA4820"/>
    <w:rsid w:val="00BA5A9A"/>
    <w:rsid w:val="00BA5EFE"/>
    <w:rsid w:val="00BA698D"/>
    <w:rsid w:val="00BA7568"/>
    <w:rsid w:val="00BB2A89"/>
    <w:rsid w:val="00BB4E8A"/>
    <w:rsid w:val="00BB6666"/>
    <w:rsid w:val="00BC43FD"/>
    <w:rsid w:val="00BC4587"/>
    <w:rsid w:val="00BC56D6"/>
    <w:rsid w:val="00BC5881"/>
    <w:rsid w:val="00BC6EFC"/>
    <w:rsid w:val="00BD50CA"/>
    <w:rsid w:val="00BD5409"/>
    <w:rsid w:val="00BD6606"/>
    <w:rsid w:val="00BD6DEE"/>
    <w:rsid w:val="00BE02ED"/>
    <w:rsid w:val="00BE16A1"/>
    <w:rsid w:val="00BE3607"/>
    <w:rsid w:val="00BE4FA6"/>
    <w:rsid w:val="00BE5BA3"/>
    <w:rsid w:val="00BE61B1"/>
    <w:rsid w:val="00BE63DA"/>
    <w:rsid w:val="00BF0A3B"/>
    <w:rsid w:val="00BF1410"/>
    <w:rsid w:val="00BF1775"/>
    <w:rsid w:val="00BF201D"/>
    <w:rsid w:val="00BF273B"/>
    <w:rsid w:val="00BF36C1"/>
    <w:rsid w:val="00BF37DC"/>
    <w:rsid w:val="00C0490B"/>
    <w:rsid w:val="00C05580"/>
    <w:rsid w:val="00C062A1"/>
    <w:rsid w:val="00C072ED"/>
    <w:rsid w:val="00C07904"/>
    <w:rsid w:val="00C13D6F"/>
    <w:rsid w:val="00C148D1"/>
    <w:rsid w:val="00C14C80"/>
    <w:rsid w:val="00C14F16"/>
    <w:rsid w:val="00C24470"/>
    <w:rsid w:val="00C260AB"/>
    <w:rsid w:val="00C308CC"/>
    <w:rsid w:val="00C31726"/>
    <w:rsid w:val="00C33BA3"/>
    <w:rsid w:val="00C344D6"/>
    <w:rsid w:val="00C34A4E"/>
    <w:rsid w:val="00C355A5"/>
    <w:rsid w:val="00C3614C"/>
    <w:rsid w:val="00C42C2F"/>
    <w:rsid w:val="00C43B64"/>
    <w:rsid w:val="00C469CD"/>
    <w:rsid w:val="00C471A3"/>
    <w:rsid w:val="00C53F37"/>
    <w:rsid w:val="00C53F9F"/>
    <w:rsid w:val="00C62A0F"/>
    <w:rsid w:val="00C64EE4"/>
    <w:rsid w:val="00C65ED2"/>
    <w:rsid w:val="00C70011"/>
    <w:rsid w:val="00C72842"/>
    <w:rsid w:val="00C7662F"/>
    <w:rsid w:val="00C77603"/>
    <w:rsid w:val="00C82537"/>
    <w:rsid w:val="00C82862"/>
    <w:rsid w:val="00C83221"/>
    <w:rsid w:val="00C83A43"/>
    <w:rsid w:val="00C84E4D"/>
    <w:rsid w:val="00C85283"/>
    <w:rsid w:val="00C85803"/>
    <w:rsid w:val="00C86FD6"/>
    <w:rsid w:val="00C87ECA"/>
    <w:rsid w:val="00C90505"/>
    <w:rsid w:val="00C923D1"/>
    <w:rsid w:val="00C927CC"/>
    <w:rsid w:val="00C92805"/>
    <w:rsid w:val="00C93787"/>
    <w:rsid w:val="00C93957"/>
    <w:rsid w:val="00C9597C"/>
    <w:rsid w:val="00C9689E"/>
    <w:rsid w:val="00CA23A5"/>
    <w:rsid w:val="00CA390B"/>
    <w:rsid w:val="00CA5F31"/>
    <w:rsid w:val="00CA6C2F"/>
    <w:rsid w:val="00CB1417"/>
    <w:rsid w:val="00CB46D2"/>
    <w:rsid w:val="00CC01AE"/>
    <w:rsid w:val="00CC4FFE"/>
    <w:rsid w:val="00CD093E"/>
    <w:rsid w:val="00CD112E"/>
    <w:rsid w:val="00CD6A6B"/>
    <w:rsid w:val="00CD7485"/>
    <w:rsid w:val="00CD7EF2"/>
    <w:rsid w:val="00CE7693"/>
    <w:rsid w:val="00CF3EE1"/>
    <w:rsid w:val="00D0104E"/>
    <w:rsid w:val="00D0165E"/>
    <w:rsid w:val="00D021D2"/>
    <w:rsid w:val="00D10271"/>
    <w:rsid w:val="00D1123E"/>
    <w:rsid w:val="00D17E27"/>
    <w:rsid w:val="00D206E5"/>
    <w:rsid w:val="00D21428"/>
    <w:rsid w:val="00D214F5"/>
    <w:rsid w:val="00D22895"/>
    <w:rsid w:val="00D23A61"/>
    <w:rsid w:val="00D23E54"/>
    <w:rsid w:val="00D2743A"/>
    <w:rsid w:val="00D31FAE"/>
    <w:rsid w:val="00D33578"/>
    <w:rsid w:val="00D34CD3"/>
    <w:rsid w:val="00D37E23"/>
    <w:rsid w:val="00D4354E"/>
    <w:rsid w:val="00D448F7"/>
    <w:rsid w:val="00D4587D"/>
    <w:rsid w:val="00D46998"/>
    <w:rsid w:val="00D47710"/>
    <w:rsid w:val="00D51D60"/>
    <w:rsid w:val="00D535CF"/>
    <w:rsid w:val="00D544F5"/>
    <w:rsid w:val="00D5665A"/>
    <w:rsid w:val="00D57015"/>
    <w:rsid w:val="00D61FBC"/>
    <w:rsid w:val="00D66603"/>
    <w:rsid w:val="00D704FF"/>
    <w:rsid w:val="00D7180B"/>
    <w:rsid w:val="00D73957"/>
    <w:rsid w:val="00D74CB7"/>
    <w:rsid w:val="00D752EE"/>
    <w:rsid w:val="00D7617F"/>
    <w:rsid w:val="00D76CD3"/>
    <w:rsid w:val="00D77D70"/>
    <w:rsid w:val="00D8277F"/>
    <w:rsid w:val="00D82C34"/>
    <w:rsid w:val="00D8418E"/>
    <w:rsid w:val="00D87112"/>
    <w:rsid w:val="00D872B6"/>
    <w:rsid w:val="00D87662"/>
    <w:rsid w:val="00D90403"/>
    <w:rsid w:val="00D910A9"/>
    <w:rsid w:val="00D910AA"/>
    <w:rsid w:val="00D91870"/>
    <w:rsid w:val="00D91A0A"/>
    <w:rsid w:val="00D9403C"/>
    <w:rsid w:val="00D96361"/>
    <w:rsid w:val="00D977C2"/>
    <w:rsid w:val="00D9788A"/>
    <w:rsid w:val="00DA2819"/>
    <w:rsid w:val="00DA5F5B"/>
    <w:rsid w:val="00DB117C"/>
    <w:rsid w:val="00DB2E2B"/>
    <w:rsid w:val="00DB48CA"/>
    <w:rsid w:val="00DC28E6"/>
    <w:rsid w:val="00DC3240"/>
    <w:rsid w:val="00DC400D"/>
    <w:rsid w:val="00DC4CFD"/>
    <w:rsid w:val="00DC5CE9"/>
    <w:rsid w:val="00DC6A12"/>
    <w:rsid w:val="00DD2131"/>
    <w:rsid w:val="00DD4C5D"/>
    <w:rsid w:val="00DD7BB2"/>
    <w:rsid w:val="00DE1B8E"/>
    <w:rsid w:val="00DE6C2D"/>
    <w:rsid w:val="00DF00FA"/>
    <w:rsid w:val="00DF0FDA"/>
    <w:rsid w:val="00DF3198"/>
    <w:rsid w:val="00DF39E5"/>
    <w:rsid w:val="00DF3DF0"/>
    <w:rsid w:val="00DF3F0A"/>
    <w:rsid w:val="00DF40E6"/>
    <w:rsid w:val="00DF4C04"/>
    <w:rsid w:val="00DF57D8"/>
    <w:rsid w:val="00E169E6"/>
    <w:rsid w:val="00E242DA"/>
    <w:rsid w:val="00E24C6A"/>
    <w:rsid w:val="00E25811"/>
    <w:rsid w:val="00E32A4A"/>
    <w:rsid w:val="00E32F85"/>
    <w:rsid w:val="00E35187"/>
    <w:rsid w:val="00E36596"/>
    <w:rsid w:val="00E366D7"/>
    <w:rsid w:val="00E36FD8"/>
    <w:rsid w:val="00E37380"/>
    <w:rsid w:val="00E40A79"/>
    <w:rsid w:val="00E42CBE"/>
    <w:rsid w:val="00E44836"/>
    <w:rsid w:val="00E45067"/>
    <w:rsid w:val="00E465C4"/>
    <w:rsid w:val="00E50934"/>
    <w:rsid w:val="00E50D83"/>
    <w:rsid w:val="00E53812"/>
    <w:rsid w:val="00E56AE4"/>
    <w:rsid w:val="00E572B2"/>
    <w:rsid w:val="00E604EE"/>
    <w:rsid w:val="00E608D2"/>
    <w:rsid w:val="00E62AA8"/>
    <w:rsid w:val="00E63F64"/>
    <w:rsid w:val="00E64EBC"/>
    <w:rsid w:val="00E664B9"/>
    <w:rsid w:val="00E71AC3"/>
    <w:rsid w:val="00E71B3C"/>
    <w:rsid w:val="00E72A10"/>
    <w:rsid w:val="00E748D7"/>
    <w:rsid w:val="00E762F5"/>
    <w:rsid w:val="00E77B93"/>
    <w:rsid w:val="00E8107B"/>
    <w:rsid w:val="00E81B30"/>
    <w:rsid w:val="00E82CF3"/>
    <w:rsid w:val="00E86D42"/>
    <w:rsid w:val="00E87F3A"/>
    <w:rsid w:val="00E92FFE"/>
    <w:rsid w:val="00E93A16"/>
    <w:rsid w:val="00E94324"/>
    <w:rsid w:val="00EA0B92"/>
    <w:rsid w:val="00EA33CE"/>
    <w:rsid w:val="00EA3B29"/>
    <w:rsid w:val="00EA56EB"/>
    <w:rsid w:val="00EA6D02"/>
    <w:rsid w:val="00EB2463"/>
    <w:rsid w:val="00EB264B"/>
    <w:rsid w:val="00EB3121"/>
    <w:rsid w:val="00EB6ECD"/>
    <w:rsid w:val="00EB7421"/>
    <w:rsid w:val="00EC2743"/>
    <w:rsid w:val="00EC3ACD"/>
    <w:rsid w:val="00EC4EB3"/>
    <w:rsid w:val="00EC569F"/>
    <w:rsid w:val="00EC6BE3"/>
    <w:rsid w:val="00EC7EBB"/>
    <w:rsid w:val="00ED0DEA"/>
    <w:rsid w:val="00ED0E48"/>
    <w:rsid w:val="00ED28A3"/>
    <w:rsid w:val="00ED73C4"/>
    <w:rsid w:val="00EE0FDD"/>
    <w:rsid w:val="00EE227E"/>
    <w:rsid w:val="00EE2686"/>
    <w:rsid w:val="00EE26A0"/>
    <w:rsid w:val="00EE6EE2"/>
    <w:rsid w:val="00EF2F31"/>
    <w:rsid w:val="00EF40D6"/>
    <w:rsid w:val="00EF55A2"/>
    <w:rsid w:val="00F0121C"/>
    <w:rsid w:val="00F051F2"/>
    <w:rsid w:val="00F065E6"/>
    <w:rsid w:val="00F10BD4"/>
    <w:rsid w:val="00F15ECF"/>
    <w:rsid w:val="00F20B48"/>
    <w:rsid w:val="00F20CBC"/>
    <w:rsid w:val="00F234F8"/>
    <w:rsid w:val="00F237F3"/>
    <w:rsid w:val="00F30E83"/>
    <w:rsid w:val="00F3378D"/>
    <w:rsid w:val="00F377E1"/>
    <w:rsid w:val="00F414C4"/>
    <w:rsid w:val="00F44FF3"/>
    <w:rsid w:val="00F46829"/>
    <w:rsid w:val="00F46918"/>
    <w:rsid w:val="00F46DDE"/>
    <w:rsid w:val="00F53400"/>
    <w:rsid w:val="00F5385E"/>
    <w:rsid w:val="00F55B77"/>
    <w:rsid w:val="00F574C2"/>
    <w:rsid w:val="00F57F4E"/>
    <w:rsid w:val="00F60269"/>
    <w:rsid w:val="00F625C3"/>
    <w:rsid w:val="00F62700"/>
    <w:rsid w:val="00F639BC"/>
    <w:rsid w:val="00F64372"/>
    <w:rsid w:val="00F6478C"/>
    <w:rsid w:val="00F64D8E"/>
    <w:rsid w:val="00F64F4B"/>
    <w:rsid w:val="00F65E9F"/>
    <w:rsid w:val="00F6793D"/>
    <w:rsid w:val="00F7033C"/>
    <w:rsid w:val="00F72728"/>
    <w:rsid w:val="00F7731B"/>
    <w:rsid w:val="00F8001B"/>
    <w:rsid w:val="00F8043D"/>
    <w:rsid w:val="00F81927"/>
    <w:rsid w:val="00F91150"/>
    <w:rsid w:val="00F91952"/>
    <w:rsid w:val="00F91C99"/>
    <w:rsid w:val="00F91E52"/>
    <w:rsid w:val="00F93776"/>
    <w:rsid w:val="00F967AA"/>
    <w:rsid w:val="00F976AD"/>
    <w:rsid w:val="00FA1F05"/>
    <w:rsid w:val="00FA65DE"/>
    <w:rsid w:val="00FB0460"/>
    <w:rsid w:val="00FB2F97"/>
    <w:rsid w:val="00FB501C"/>
    <w:rsid w:val="00FB6136"/>
    <w:rsid w:val="00FC371F"/>
    <w:rsid w:val="00FC41E8"/>
    <w:rsid w:val="00FC5461"/>
    <w:rsid w:val="00FC5A7C"/>
    <w:rsid w:val="00FD47B7"/>
    <w:rsid w:val="00FE038F"/>
    <w:rsid w:val="00FE5513"/>
    <w:rsid w:val="00FE5A80"/>
    <w:rsid w:val="00FE7C18"/>
    <w:rsid w:val="00FF0064"/>
    <w:rsid w:val="00FF01A9"/>
    <w:rsid w:val="00FF2B01"/>
    <w:rsid w:val="00FF4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01C8C1B"/>
  <w15:docId w15:val="{ABAC5C28-680E-47FA-ADD1-88957F30D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D6B24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0D6B24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0D6B24"/>
    <w:pPr>
      <w:keepNext/>
      <w:keepLines/>
      <w:numPr>
        <w:numId w:val="26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D6B24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D6B24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6B24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6B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6B24"/>
  </w:style>
  <w:style w:type="paragraph" w:styleId="Footer">
    <w:name w:val="footer"/>
    <w:basedOn w:val="Normal"/>
    <w:link w:val="FooterChar"/>
    <w:uiPriority w:val="99"/>
    <w:unhideWhenUsed/>
    <w:rsid w:val="000D6B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6B24"/>
  </w:style>
  <w:style w:type="paragraph" w:styleId="BalloonText">
    <w:name w:val="Balloon Text"/>
    <w:basedOn w:val="Normal"/>
    <w:link w:val="BalloonTextChar"/>
    <w:uiPriority w:val="99"/>
    <w:semiHidden/>
    <w:unhideWhenUsed/>
    <w:rsid w:val="000D6B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6B2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D6B24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D6B24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D6B2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0D6B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D6B24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0D6B24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0D6B24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0D6B24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0D6B24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6B24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0D6B24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0D6B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0D6B24"/>
  </w:style>
  <w:style w:type="character" w:customStyle="1" w:styleId="CodeChar">
    <w:name w:val="Code Char"/>
    <w:basedOn w:val="DefaultParagraphFont"/>
    <w:link w:val="Code"/>
    <w:rsid w:val="000D6B24"/>
    <w:rPr>
      <w:rFonts w:ascii="Consolas" w:hAnsi="Consolas"/>
      <w:b/>
      <w:noProof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ScoreChar">
    <w:name w:val="Score Char"/>
    <w:link w:val="Score"/>
    <w:locked/>
    <w:rsid w:val="002965AD"/>
    <w:rPr>
      <w:rFonts w:ascii="Calibri" w:hAnsi="Calibri"/>
      <w:sz w:val="24"/>
    </w:rPr>
  </w:style>
  <w:style w:type="paragraph" w:customStyle="1" w:styleId="Score">
    <w:name w:val="Score"/>
    <w:basedOn w:val="Normal"/>
    <w:link w:val="ScoreChar"/>
    <w:qFormat/>
    <w:rsid w:val="002965AD"/>
    <w:pPr>
      <w:spacing w:before="60" w:after="0" w:line="240" w:lineRule="auto"/>
      <w:jc w:val="right"/>
    </w:pPr>
    <w:rPr>
      <w:rFonts w:ascii="Calibri" w:hAnsi="Calibri"/>
      <w:sz w:val="24"/>
    </w:rPr>
  </w:style>
  <w:style w:type="character" w:styleId="HTMLCode">
    <w:name w:val="HTML Code"/>
    <w:basedOn w:val="DefaultParagraphFont"/>
    <w:uiPriority w:val="99"/>
    <w:semiHidden/>
    <w:unhideWhenUsed/>
    <w:rsid w:val="00070CC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09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0929"/>
    <w:rPr>
      <w:rFonts w:ascii="Courier New" w:eastAsia="Times New Roman" w:hAnsi="Courier New" w:cs="Courier New"/>
      <w:sz w:val="20"/>
      <w:szCs w:val="20"/>
      <w:lang w:val="bg-BG" w:eastAsia="bg-BG"/>
    </w:rPr>
  </w:style>
  <w:style w:type="table" w:customStyle="1" w:styleId="TableGrid1">
    <w:name w:val="Table Grid1"/>
    <w:basedOn w:val="TableNormal"/>
    <w:next w:val="TableGrid"/>
    <w:uiPriority w:val="59"/>
    <w:rsid w:val="000D6B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0D6B24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D6B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3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3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8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28288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9316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2664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4154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67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0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6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72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11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0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55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8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366905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88162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971478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15723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8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12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6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6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1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14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15.png"/><Relationship Id="rId12" Type="http://schemas.openxmlformats.org/officeDocument/2006/relationships/image" Target="media/image18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13.png"/><Relationship Id="rId16" Type="http://schemas.openxmlformats.org/officeDocument/2006/relationships/image" Target="media/image20.png"/><Relationship Id="rId20" Type="http://schemas.openxmlformats.org/officeDocument/2006/relationships/image" Target="media/image22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4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17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9.png"/><Relationship Id="rId22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1E264A-692E-4EDB-B8AA-A805B8F9D9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2084</TotalTime>
  <Pages>6</Pages>
  <Words>768</Words>
  <Characters>4379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JavaScript Applications - Exam</vt:lpstr>
      <vt:lpstr>JavaScript Applications - Exam</vt:lpstr>
    </vt:vector>
  </TitlesOfParts>
  <Company>Software University Foundation - http://softuni.org</Company>
  <LinksUpToDate>false</LinksUpToDate>
  <CharactersWithSpaces>5137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 Applications - Exam</dc:title>
  <dc:creator>Software University Foundation</dc:creator>
  <cp:keywords>SoftUni, JavaScript, JS, JS Apps, AJAX, REST, Kinvey</cp:keywords>
  <dc:description>https://softuni.bg/courses/javascript-applications</dc:description>
  <cp:lastModifiedBy>Windows User</cp:lastModifiedBy>
  <cp:revision>195</cp:revision>
  <cp:lastPrinted>2014-02-12T16:33:00Z</cp:lastPrinted>
  <dcterms:created xsi:type="dcterms:W3CDTF">2016-12-09T11:11:00Z</dcterms:created>
  <dcterms:modified xsi:type="dcterms:W3CDTF">2021-03-21T19:16:00Z</dcterms:modified>
  <cp:category>programming, education, software engineering, software development</cp:category>
</cp:coreProperties>
</file>